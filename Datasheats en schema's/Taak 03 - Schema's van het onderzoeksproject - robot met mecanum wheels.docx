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065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0"/>
        <w:gridCol w:w="1559"/>
        <w:gridCol w:w="3402"/>
        <w:gridCol w:w="992"/>
        <w:gridCol w:w="2552"/>
      </w:tblGrid>
      <w:tr w:rsidR="00824511" w:rsidRPr="00FE44FD" w14:paraId="401997EF" w14:textId="77777777" w:rsidTr="00372FF1">
        <w:trPr>
          <w:cantSplit/>
          <w:trHeight w:val="660"/>
        </w:trPr>
        <w:tc>
          <w:tcPr>
            <w:tcW w:w="3119" w:type="dxa"/>
            <w:gridSpan w:val="2"/>
            <w:vMerge w:val="restart"/>
            <w:vAlign w:val="center"/>
          </w:tcPr>
          <w:p w14:paraId="44481D2E" w14:textId="03F4475E" w:rsidR="00824511" w:rsidRPr="00FE44FD" w:rsidRDefault="00372FF1" w:rsidP="00F96A83">
            <w:pPr>
              <w:jc w:val="center"/>
              <w:rPr>
                <w:rFonts w:ascii="Calibri" w:hAnsi="Calibri"/>
                <w:sz w:val="28"/>
              </w:rPr>
            </w:pPr>
            <w:r>
              <w:rPr>
                <w:rFonts w:ascii="Trebuchet MS" w:hAnsi="Trebuchet MS"/>
                <w:b/>
                <w:noProof/>
                <w:sz w:val="20"/>
                <w:lang w:val="nl-BE" w:eastAsia="nl-BE"/>
              </w:rPr>
              <w:drawing>
                <wp:inline distT="0" distB="0" distL="0" distR="0" wp14:anchorId="4D6286B0" wp14:editId="2083C807">
                  <wp:extent cx="1793765" cy="745622"/>
                  <wp:effectExtent l="0" t="0" r="0" b="0"/>
                  <wp:docPr id="10" name="Afbeelding 10" descr="Afbeelding met teken, buiten, fles, foto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fbeelding 10" descr="Afbeelding met teken, buiten, fles, foto&#10;&#10;Automatisch gegenereerde beschrijvi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397" cy="75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  <w:gridSpan w:val="3"/>
            <w:tcBorders>
              <w:bottom w:val="single" w:sz="4" w:space="0" w:color="auto"/>
            </w:tcBorders>
          </w:tcPr>
          <w:p w14:paraId="1D944707" w14:textId="4984459A" w:rsidR="00824511" w:rsidRPr="008F65E2" w:rsidRDefault="00372FF1" w:rsidP="00F96A83">
            <w:pPr>
              <w:pStyle w:val="Koptekst"/>
              <w:tabs>
                <w:tab w:val="clear" w:pos="4536"/>
                <w:tab w:val="clear" w:pos="9072"/>
              </w:tabs>
              <w:jc w:val="center"/>
              <w:rPr>
                <w:rFonts w:ascii="Verdana" w:hAnsi="Verdana"/>
                <w:sz w:val="22"/>
                <w:szCs w:val="22"/>
              </w:rPr>
            </w:pPr>
            <w:r w:rsidRPr="008F65E2">
              <w:rPr>
                <w:rFonts w:ascii="Verdana" w:hAnsi="Verdana" w:cs="Calibri"/>
                <w:b/>
                <w:sz w:val="22"/>
                <w:szCs w:val="22"/>
              </w:rPr>
              <w:t>Bovenbouw SL</w:t>
            </w:r>
          </w:p>
          <w:p w14:paraId="2759EE59" w14:textId="30ECBB10" w:rsidR="00824511" w:rsidRPr="008F65E2" w:rsidRDefault="00372FF1" w:rsidP="00835B08">
            <w:pPr>
              <w:pStyle w:val="Kop3"/>
              <w:rPr>
                <w:rFonts w:ascii="Verdana" w:eastAsia="Calibri" w:hAnsi="Verdana" w:cs="Calibri"/>
                <w:sz w:val="22"/>
                <w:szCs w:val="22"/>
                <w:lang w:val="nl-BE" w:eastAsia="en-US"/>
              </w:rPr>
            </w:pPr>
            <w:r w:rsidRPr="008F65E2">
              <w:rPr>
                <w:rFonts w:ascii="Verdana" w:eastAsia="Calibri" w:hAnsi="Verdana" w:cs="Calibri"/>
                <w:sz w:val="22"/>
                <w:szCs w:val="22"/>
                <w:lang w:val="nl-BE" w:eastAsia="en-US"/>
              </w:rPr>
              <w:t>Dreef 47</w:t>
            </w:r>
            <w:r w:rsidR="00824511" w:rsidRPr="008F65E2">
              <w:rPr>
                <w:rFonts w:ascii="Verdana" w:eastAsia="Calibri" w:hAnsi="Verdana" w:cs="Calibri"/>
                <w:sz w:val="22"/>
                <w:szCs w:val="22"/>
                <w:lang w:val="nl-BE" w:eastAsia="en-US"/>
              </w:rPr>
              <w:t xml:space="preserve">  </w:t>
            </w:r>
            <w:r w:rsidR="00824511" w:rsidRPr="008F65E2">
              <w:rPr>
                <w:rFonts w:ascii="Verdana" w:eastAsia="Calibri" w:hAnsi="Verdana" w:cs="Calibri"/>
                <w:sz w:val="22"/>
                <w:szCs w:val="22"/>
                <w:lang w:val="nl-BE" w:eastAsia="en-US"/>
              </w:rPr>
              <w:sym w:font="Symbol" w:char="F0B7"/>
            </w:r>
            <w:r w:rsidR="00824511" w:rsidRPr="008F65E2">
              <w:rPr>
                <w:rFonts w:ascii="Verdana" w:eastAsia="Calibri" w:hAnsi="Verdana" w:cs="Calibri"/>
                <w:sz w:val="22"/>
                <w:szCs w:val="22"/>
                <w:lang w:val="nl-BE" w:eastAsia="en-US"/>
              </w:rPr>
              <w:t xml:space="preserve">  </w:t>
            </w:r>
            <w:r w:rsidRPr="008F65E2">
              <w:rPr>
                <w:rFonts w:ascii="Verdana" w:eastAsia="Calibri" w:hAnsi="Verdana" w:cs="Calibri"/>
                <w:sz w:val="22"/>
                <w:szCs w:val="22"/>
                <w:lang w:val="nl-BE" w:eastAsia="en-US"/>
              </w:rPr>
              <w:t>9930 LIEVEGEM</w:t>
            </w:r>
            <w:r w:rsidR="00824511" w:rsidRPr="008F65E2">
              <w:rPr>
                <w:rFonts w:ascii="Verdana" w:hAnsi="Verdana"/>
                <w:sz w:val="22"/>
                <w:szCs w:val="22"/>
              </w:rPr>
              <w:t xml:space="preserve"> </w:t>
            </w:r>
          </w:p>
        </w:tc>
      </w:tr>
      <w:tr w:rsidR="00824511" w:rsidRPr="00FE44FD" w14:paraId="17573FE0" w14:textId="77777777" w:rsidTr="00F35ECE">
        <w:trPr>
          <w:cantSplit/>
          <w:trHeight w:val="660"/>
        </w:trPr>
        <w:tc>
          <w:tcPr>
            <w:tcW w:w="3119" w:type="dxa"/>
            <w:gridSpan w:val="2"/>
            <w:vMerge/>
            <w:vAlign w:val="center"/>
          </w:tcPr>
          <w:p w14:paraId="30E6903B" w14:textId="77777777" w:rsidR="00824511" w:rsidRPr="00FE44FD" w:rsidRDefault="00824511" w:rsidP="00F96A83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3402" w:type="dxa"/>
            <w:tcBorders>
              <w:right w:val="single" w:sz="4" w:space="0" w:color="auto"/>
            </w:tcBorders>
          </w:tcPr>
          <w:p w14:paraId="1837EA33" w14:textId="77777777" w:rsidR="00824511" w:rsidRPr="008F65E2" w:rsidRDefault="00824511" w:rsidP="00F96A83">
            <w:pPr>
              <w:pStyle w:val="Kop3"/>
              <w:jc w:val="left"/>
              <w:rPr>
                <w:rFonts w:ascii="Verdana" w:hAnsi="Verdana"/>
                <w:sz w:val="8"/>
                <w:szCs w:val="8"/>
              </w:rPr>
            </w:pPr>
          </w:p>
          <w:p w14:paraId="342053EF" w14:textId="7EF1F17E" w:rsidR="00824511" w:rsidRPr="008F65E2" w:rsidRDefault="00743290" w:rsidP="00F96A83">
            <w:pPr>
              <w:pStyle w:val="Kop3"/>
              <w:jc w:val="left"/>
              <w:rPr>
                <w:rFonts w:ascii="Verdana" w:hAnsi="Verdana"/>
                <w:sz w:val="22"/>
                <w:szCs w:val="22"/>
              </w:rPr>
            </w:pPr>
            <w:r w:rsidRPr="008F65E2">
              <w:rPr>
                <w:rFonts w:ascii="Verdana" w:hAnsi="Verdana"/>
                <w:sz w:val="22"/>
                <w:szCs w:val="22"/>
                <w:u w:val="single"/>
              </w:rPr>
              <w:t>Vak:</w:t>
            </w:r>
            <w:r w:rsidRPr="008F65E2">
              <w:rPr>
                <w:rFonts w:ascii="Verdana" w:hAnsi="Verdana"/>
                <w:sz w:val="22"/>
                <w:szCs w:val="22"/>
              </w:rPr>
              <w:t xml:space="preserve"> </w:t>
            </w:r>
            <w:proofErr w:type="spellStart"/>
            <w:r w:rsidR="00F35ECE">
              <w:rPr>
                <w:rFonts w:ascii="Verdana" w:hAnsi="Verdana"/>
                <w:sz w:val="22"/>
                <w:szCs w:val="22"/>
              </w:rPr>
              <w:t>Onderzoekscompetentie</w:t>
            </w:r>
            <w:proofErr w:type="spellEnd"/>
          </w:p>
          <w:p w14:paraId="5740D482" w14:textId="77777777" w:rsidR="00824511" w:rsidRPr="008F65E2" w:rsidRDefault="00824511" w:rsidP="00F96A83">
            <w:pPr>
              <w:rPr>
                <w:rFonts w:ascii="Verdana" w:hAnsi="Verdana"/>
                <w:sz w:val="8"/>
                <w:szCs w:val="8"/>
              </w:rPr>
            </w:pPr>
          </w:p>
          <w:p w14:paraId="091D6C43" w14:textId="77777777" w:rsidR="00824511" w:rsidRDefault="00666D4D" w:rsidP="00F96A83">
            <w:pPr>
              <w:pStyle w:val="Kop3"/>
              <w:jc w:val="left"/>
              <w:rPr>
                <w:rFonts w:ascii="Verdana" w:hAnsi="Verdana"/>
                <w:sz w:val="22"/>
                <w:szCs w:val="22"/>
              </w:rPr>
            </w:pPr>
            <w:r w:rsidRPr="008F65E2">
              <w:rPr>
                <w:rFonts w:ascii="Verdana" w:hAnsi="Verdana"/>
                <w:sz w:val="22"/>
                <w:szCs w:val="22"/>
                <w:u w:val="single"/>
              </w:rPr>
              <w:t>Leerplan</w:t>
            </w:r>
            <w:r w:rsidR="00824511" w:rsidRPr="008F65E2">
              <w:rPr>
                <w:rFonts w:ascii="Verdana" w:hAnsi="Verdana"/>
                <w:sz w:val="22"/>
                <w:szCs w:val="22"/>
                <w:u w:val="single"/>
              </w:rPr>
              <w:t>:</w:t>
            </w:r>
            <w:r w:rsidR="00824511" w:rsidRPr="008F65E2">
              <w:rPr>
                <w:rFonts w:ascii="Verdana" w:hAnsi="Verdana"/>
                <w:sz w:val="22"/>
                <w:szCs w:val="22"/>
              </w:rPr>
              <w:t xml:space="preserve"> D</w:t>
            </w:r>
            <w:r w:rsidRPr="008F65E2">
              <w:rPr>
                <w:rFonts w:ascii="Verdana" w:hAnsi="Verdana"/>
                <w:sz w:val="22"/>
                <w:szCs w:val="22"/>
              </w:rPr>
              <w:t>/2023/13.758</w:t>
            </w:r>
          </w:p>
          <w:p w14:paraId="50CD6532" w14:textId="48CF0009" w:rsidR="008F65E2" w:rsidRPr="008F65E2" w:rsidRDefault="008F65E2" w:rsidP="008F65E2">
            <w:pPr>
              <w:rPr>
                <w:rFonts w:ascii="Verdana" w:hAnsi="Verdana"/>
                <w:sz w:val="8"/>
                <w:szCs w:val="8"/>
              </w:rPr>
            </w:pPr>
            <w:r w:rsidRPr="008F65E2">
              <w:rPr>
                <w:rFonts w:ascii="Verdana" w:hAnsi="Verdana"/>
                <w:sz w:val="8"/>
                <w:szCs w:val="8"/>
              </w:rPr>
              <w:t xml:space="preserve"> </w:t>
            </w:r>
          </w:p>
        </w:tc>
        <w:tc>
          <w:tcPr>
            <w:tcW w:w="3544" w:type="dxa"/>
            <w:gridSpan w:val="2"/>
            <w:tcBorders>
              <w:left w:val="single" w:sz="4" w:space="0" w:color="auto"/>
            </w:tcBorders>
          </w:tcPr>
          <w:p w14:paraId="3C690ACB" w14:textId="77777777" w:rsidR="008F65E2" w:rsidRPr="008F65E2" w:rsidRDefault="008F65E2" w:rsidP="008F65E2">
            <w:pPr>
              <w:pStyle w:val="Kop3"/>
              <w:jc w:val="left"/>
              <w:rPr>
                <w:rFonts w:ascii="Verdana" w:hAnsi="Verdana"/>
                <w:sz w:val="8"/>
                <w:szCs w:val="8"/>
              </w:rPr>
            </w:pPr>
          </w:p>
          <w:p w14:paraId="260315BF" w14:textId="77777777" w:rsidR="008F65E2" w:rsidRDefault="00666D4D" w:rsidP="008F65E2">
            <w:pPr>
              <w:pStyle w:val="Kop3"/>
              <w:jc w:val="left"/>
              <w:rPr>
                <w:rFonts w:ascii="Verdana" w:hAnsi="Verdana"/>
                <w:sz w:val="22"/>
                <w:szCs w:val="22"/>
              </w:rPr>
            </w:pPr>
            <w:r w:rsidRPr="008F65E2">
              <w:rPr>
                <w:rFonts w:ascii="Verdana" w:hAnsi="Verdana"/>
                <w:sz w:val="22"/>
                <w:szCs w:val="22"/>
                <w:u w:val="single"/>
              </w:rPr>
              <w:t>Vakleraar:</w:t>
            </w:r>
            <w:r w:rsidRPr="008F65E2">
              <w:rPr>
                <w:rFonts w:ascii="Verdana" w:hAnsi="Verdana"/>
                <w:sz w:val="22"/>
                <w:szCs w:val="22"/>
              </w:rPr>
              <w:t xml:space="preserve"> </w:t>
            </w:r>
            <w:proofErr w:type="spellStart"/>
            <w:r w:rsidRPr="008F65E2">
              <w:rPr>
                <w:rFonts w:ascii="Verdana" w:hAnsi="Verdana"/>
                <w:sz w:val="22"/>
                <w:szCs w:val="22"/>
              </w:rPr>
              <w:t>Deuninck</w:t>
            </w:r>
            <w:proofErr w:type="spellEnd"/>
            <w:r w:rsidRPr="008F65E2">
              <w:rPr>
                <w:rFonts w:ascii="Verdana" w:hAnsi="Verdana"/>
                <w:sz w:val="22"/>
                <w:szCs w:val="22"/>
              </w:rPr>
              <w:t xml:space="preserve"> T.</w:t>
            </w:r>
          </w:p>
          <w:p w14:paraId="66BDB861" w14:textId="4CA661CF" w:rsidR="00824511" w:rsidRPr="008F65E2" w:rsidRDefault="00666D4D" w:rsidP="008F65E2">
            <w:pPr>
              <w:pStyle w:val="Kop3"/>
              <w:jc w:val="left"/>
              <w:rPr>
                <w:rFonts w:ascii="Verdana" w:hAnsi="Verdana"/>
                <w:sz w:val="22"/>
                <w:szCs w:val="22"/>
              </w:rPr>
            </w:pPr>
            <w:r w:rsidRPr="008F65E2">
              <w:rPr>
                <w:rFonts w:ascii="Verdana" w:hAnsi="Verdana"/>
                <w:sz w:val="8"/>
                <w:szCs w:val="8"/>
              </w:rPr>
              <w:br/>
            </w:r>
            <w:r w:rsidR="00824511" w:rsidRPr="008F65E2">
              <w:rPr>
                <w:rFonts w:ascii="Verdana" w:hAnsi="Verdana"/>
                <w:sz w:val="22"/>
                <w:szCs w:val="22"/>
                <w:u w:val="single"/>
              </w:rPr>
              <w:t>Datum:</w:t>
            </w:r>
            <w:r w:rsidR="00824511" w:rsidRPr="008F65E2">
              <w:rPr>
                <w:rFonts w:ascii="Verdana" w:hAnsi="Verdana"/>
                <w:sz w:val="22"/>
                <w:szCs w:val="22"/>
              </w:rPr>
              <w:t xml:space="preserve"> </w:t>
            </w:r>
            <w:r w:rsidR="008F65E2" w:rsidRPr="008F65E2">
              <w:rPr>
                <w:rFonts w:ascii="Verdana" w:hAnsi="Verdana"/>
                <w:sz w:val="22"/>
                <w:szCs w:val="22"/>
              </w:rPr>
              <w:t xml:space="preserve">  </w:t>
            </w:r>
            <w:r w:rsidR="00824511" w:rsidRPr="008F65E2">
              <w:rPr>
                <w:rFonts w:ascii="Verdana" w:hAnsi="Verdana"/>
                <w:sz w:val="22"/>
                <w:szCs w:val="22"/>
              </w:rPr>
              <w:t>__</w:t>
            </w:r>
            <w:r w:rsidRPr="008F65E2">
              <w:rPr>
                <w:rFonts w:ascii="Verdana" w:hAnsi="Verdana"/>
                <w:sz w:val="22"/>
                <w:szCs w:val="22"/>
              </w:rPr>
              <w:t>_</w:t>
            </w:r>
            <w:r w:rsidR="00824511" w:rsidRPr="008F65E2">
              <w:rPr>
                <w:rFonts w:ascii="Verdana" w:hAnsi="Verdana"/>
                <w:sz w:val="22"/>
                <w:szCs w:val="22"/>
              </w:rPr>
              <w:t>_</w:t>
            </w:r>
            <w:r w:rsidRPr="008F65E2">
              <w:rPr>
                <w:rFonts w:ascii="Verdana" w:hAnsi="Verdana"/>
                <w:sz w:val="22"/>
                <w:szCs w:val="22"/>
              </w:rPr>
              <w:t xml:space="preserve"> </w:t>
            </w:r>
            <w:r w:rsidR="00824511" w:rsidRPr="008F65E2">
              <w:rPr>
                <w:rFonts w:ascii="Verdana" w:hAnsi="Verdana"/>
                <w:sz w:val="22"/>
                <w:szCs w:val="22"/>
              </w:rPr>
              <w:t>/_</w:t>
            </w:r>
            <w:r w:rsidRPr="008F65E2">
              <w:rPr>
                <w:rFonts w:ascii="Verdana" w:hAnsi="Verdana"/>
                <w:sz w:val="22"/>
                <w:szCs w:val="22"/>
              </w:rPr>
              <w:t>_</w:t>
            </w:r>
            <w:r w:rsidR="00824511" w:rsidRPr="008F65E2">
              <w:rPr>
                <w:rFonts w:ascii="Verdana" w:hAnsi="Verdana"/>
                <w:sz w:val="22"/>
                <w:szCs w:val="22"/>
              </w:rPr>
              <w:t>__</w:t>
            </w:r>
            <w:r w:rsidRPr="008F65E2">
              <w:rPr>
                <w:rFonts w:ascii="Verdana" w:hAnsi="Verdana"/>
                <w:sz w:val="22"/>
                <w:szCs w:val="22"/>
              </w:rPr>
              <w:t xml:space="preserve"> </w:t>
            </w:r>
            <w:r w:rsidR="00824511" w:rsidRPr="008F65E2">
              <w:rPr>
                <w:rFonts w:ascii="Verdana" w:hAnsi="Verdana"/>
                <w:sz w:val="22"/>
                <w:szCs w:val="22"/>
              </w:rPr>
              <w:t>/___</w:t>
            </w:r>
            <w:r w:rsidRPr="008F65E2">
              <w:rPr>
                <w:rFonts w:ascii="Verdana" w:hAnsi="Verdana"/>
                <w:sz w:val="22"/>
                <w:szCs w:val="22"/>
              </w:rPr>
              <w:t>_</w:t>
            </w:r>
            <w:r w:rsidR="00824511" w:rsidRPr="008F65E2">
              <w:rPr>
                <w:rFonts w:ascii="Verdana" w:hAnsi="Verdana"/>
                <w:sz w:val="22"/>
                <w:szCs w:val="22"/>
              </w:rPr>
              <w:t>___</w:t>
            </w:r>
          </w:p>
        </w:tc>
      </w:tr>
      <w:tr w:rsidR="00824511" w:rsidRPr="00FE44FD" w14:paraId="3C066DA4" w14:textId="77777777" w:rsidTr="00666D4D">
        <w:trPr>
          <w:cantSplit/>
          <w:trHeight w:val="660"/>
        </w:trPr>
        <w:tc>
          <w:tcPr>
            <w:tcW w:w="10065" w:type="dxa"/>
            <w:gridSpan w:val="5"/>
            <w:tcBorders>
              <w:bottom w:val="single" w:sz="4" w:space="0" w:color="auto"/>
            </w:tcBorders>
            <w:vAlign w:val="center"/>
          </w:tcPr>
          <w:p w14:paraId="093A37AA" w14:textId="77777777" w:rsidR="00824511" w:rsidRPr="00AB3ED8" w:rsidRDefault="00824511" w:rsidP="00F96A83">
            <w:pPr>
              <w:pStyle w:val="Kop3"/>
              <w:jc w:val="left"/>
              <w:rPr>
                <w:rFonts w:ascii="Verdana" w:hAnsi="Verdana"/>
                <w:sz w:val="10"/>
                <w:szCs w:val="10"/>
              </w:rPr>
            </w:pPr>
          </w:p>
          <w:p w14:paraId="19762C95" w14:textId="65F24968" w:rsidR="00824511" w:rsidRDefault="00C37F23" w:rsidP="00F96A83">
            <w:pPr>
              <w:pStyle w:val="Kop3"/>
              <w:jc w:val="left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Project</w:t>
            </w:r>
            <w:r w:rsidR="00824511" w:rsidRPr="00D2030D">
              <w:rPr>
                <w:rFonts w:ascii="Verdana" w:hAnsi="Verdana"/>
                <w:sz w:val="24"/>
                <w:szCs w:val="24"/>
              </w:rPr>
              <w:t xml:space="preserve"> : </w:t>
            </w:r>
            <w:r w:rsidR="00F1280C">
              <w:rPr>
                <w:rFonts w:ascii="Verdana" w:hAnsi="Verdana"/>
                <w:sz w:val="24"/>
                <w:szCs w:val="24"/>
              </w:rPr>
              <w:t xml:space="preserve">robot met </w:t>
            </w:r>
            <w:proofErr w:type="spellStart"/>
            <w:r w:rsidR="00F1280C">
              <w:rPr>
                <w:rFonts w:ascii="Verdana" w:hAnsi="Verdana"/>
                <w:sz w:val="24"/>
                <w:szCs w:val="24"/>
              </w:rPr>
              <w:t>mecanum</w:t>
            </w:r>
            <w:proofErr w:type="spellEnd"/>
            <w:r w:rsidR="00F1280C">
              <w:rPr>
                <w:rFonts w:ascii="Verdana" w:hAnsi="Verdana"/>
                <w:sz w:val="24"/>
                <w:szCs w:val="24"/>
              </w:rPr>
              <w:t xml:space="preserve"> </w:t>
            </w:r>
            <w:proofErr w:type="spellStart"/>
            <w:r w:rsidR="00F1280C">
              <w:rPr>
                <w:rFonts w:ascii="Verdana" w:hAnsi="Verdana"/>
                <w:sz w:val="24"/>
                <w:szCs w:val="24"/>
              </w:rPr>
              <w:t>wheels</w:t>
            </w:r>
            <w:proofErr w:type="spellEnd"/>
            <w:r w:rsidR="00824511">
              <w:rPr>
                <w:rFonts w:ascii="Verdana" w:hAnsi="Verdana"/>
                <w:sz w:val="24"/>
                <w:szCs w:val="24"/>
              </w:rPr>
              <w:t xml:space="preserve">    </w:t>
            </w:r>
            <w:r w:rsidR="00824511" w:rsidRPr="00D2030D">
              <w:rPr>
                <w:rFonts w:ascii="Verdana" w:hAnsi="Verdana"/>
                <w:sz w:val="24"/>
                <w:szCs w:val="24"/>
              </w:rPr>
              <w:t xml:space="preserve"> Klas : </w:t>
            </w:r>
            <w:r w:rsidR="00F1280C">
              <w:rPr>
                <w:rFonts w:ascii="Verdana" w:hAnsi="Verdana"/>
                <w:sz w:val="24"/>
                <w:szCs w:val="24"/>
              </w:rPr>
              <w:t>6ICW</w:t>
            </w:r>
            <w:r w:rsidR="00824511" w:rsidRPr="00D2030D">
              <w:rPr>
                <w:rFonts w:ascii="Verdana" w:hAnsi="Verdana"/>
                <w:sz w:val="24"/>
                <w:szCs w:val="24"/>
              </w:rPr>
              <w:t xml:space="preserve"> </w:t>
            </w:r>
            <w:r w:rsidR="00931182">
              <w:rPr>
                <w:rFonts w:ascii="Verdana" w:hAnsi="Verdana"/>
                <w:sz w:val="24"/>
                <w:szCs w:val="24"/>
              </w:rPr>
              <w:t xml:space="preserve">   </w:t>
            </w:r>
            <w:proofErr w:type="spellStart"/>
            <w:r w:rsidR="00931182">
              <w:rPr>
                <w:rFonts w:ascii="Verdana" w:hAnsi="Verdana"/>
                <w:sz w:val="24"/>
                <w:szCs w:val="24"/>
              </w:rPr>
              <w:t>Klasn</w:t>
            </w:r>
            <w:r w:rsidR="009E534A">
              <w:rPr>
                <w:rFonts w:ascii="Verdana" w:hAnsi="Verdana"/>
                <w:sz w:val="24"/>
                <w:szCs w:val="24"/>
              </w:rPr>
              <w:t>r</w:t>
            </w:r>
            <w:proofErr w:type="spellEnd"/>
            <w:r w:rsidR="009E534A">
              <w:rPr>
                <w:rFonts w:ascii="Verdana" w:hAnsi="Verdana"/>
                <w:sz w:val="24"/>
                <w:szCs w:val="24"/>
              </w:rPr>
              <w:t xml:space="preserve"> : </w:t>
            </w:r>
            <w:r w:rsidR="00F1280C">
              <w:rPr>
                <w:rFonts w:ascii="Verdana" w:hAnsi="Verdana"/>
                <w:sz w:val="24"/>
                <w:szCs w:val="24"/>
              </w:rPr>
              <w:t>5&amp;6</w:t>
            </w:r>
          </w:p>
          <w:p w14:paraId="1569CBB5" w14:textId="77777777" w:rsidR="00AB3ED8" w:rsidRPr="008F65E2" w:rsidRDefault="00AB3ED8" w:rsidP="00AB3ED8">
            <w:pPr>
              <w:rPr>
                <w:rFonts w:ascii="Verdana" w:hAnsi="Verdana"/>
                <w:sz w:val="8"/>
                <w:szCs w:val="8"/>
              </w:rPr>
            </w:pPr>
          </w:p>
          <w:p w14:paraId="54B1EEE3" w14:textId="42946E86" w:rsidR="00C37F23" w:rsidRPr="00F35ECE" w:rsidRDefault="00F35ECE" w:rsidP="00C37F23">
            <w:r w:rsidRPr="00D2030D">
              <w:rPr>
                <w:rFonts w:ascii="Verdana" w:hAnsi="Verdana"/>
                <w:szCs w:val="24"/>
              </w:rPr>
              <w:t xml:space="preserve">Naam : </w:t>
            </w:r>
            <w:r w:rsidR="00F1280C" w:rsidRPr="00F1280C">
              <w:rPr>
                <w:rFonts w:ascii="Verdana" w:hAnsi="Verdana"/>
                <w:szCs w:val="24"/>
              </w:rPr>
              <w:t>Wout Vandevelde</w:t>
            </w:r>
            <w:r w:rsidR="00C37F23">
              <w:rPr>
                <w:rFonts w:ascii="Verdana" w:hAnsi="Verdana"/>
                <w:szCs w:val="24"/>
              </w:rPr>
              <w:t xml:space="preserve">  </w:t>
            </w:r>
            <w:r w:rsidR="00C37F23" w:rsidRPr="00D2030D">
              <w:rPr>
                <w:rFonts w:ascii="Verdana" w:hAnsi="Verdana"/>
                <w:szCs w:val="24"/>
              </w:rPr>
              <w:t xml:space="preserve">Naam : </w:t>
            </w:r>
            <w:r w:rsidR="00F1280C">
              <w:rPr>
                <w:rFonts w:ascii="Verdana" w:hAnsi="Verdana"/>
                <w:szCs w:val="24"/>
              </w:rPr>
              <w:t xml:space="preserve">Noah </w:t>
            </w:r>
            <w:proofErr w:type="spellStart"/>
            <w:r w:rsidR="00F1280C">
              <w:rPr>
                <w:rFonts w:ascii="Verdana" w:hAnsi="Verdana"/>
                <w:szCs w:val="24"/>
              </w:rPr>
              <w:t>Vermaerke</w:t>
            </w:r>
            <w:proofErr w:type="spellEnd"/>
          </w:p>
          <w:p w14:paraId="65990FF7" w14:textId="77777777" w:rsidR="00824511" w:rsidRPr="00D2030D" w:rsidRDefault="00824511" w:rsidP="00F96A83">
            <w:pPr>
              <w:rPr>
                <w:rFonts w:ascii="Verdana" w:hAnsi="Verdana"/>
                <w:sz w:val="8"/>
                <w:szCs w:val="8"/>
              </w:rPr>
            </w:pPr>
          </w:p>
        </w:tc>
      </w:tr>
      <w:tr w:rsidR="002A64FC" w:rsidRPr="00FE44FD" w14:paraId="42ED3F10" w14:textId="77777777" w:rsidTr="00666D4D">
        <w:trPr>
          <w:cantSplit/>
          <w:trHeight w:val="66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91088" w14:textId="466420F8" w:rsidR="002A64FC" w:rsidRPr="00CD0BAB" w:rsidRDefault="00372FF1" w:rsidP="00053B8C">
            <w:pPr>
              <w:rPr>
                <w:rFonts w:ascii="Verdana" w:hAnsi="Verdana"/>
                <w:b/>
                <w:sz w:val="16"/>
                <w:szCs w:val="16"/>
              </w:rPr>
            </w:pPr>
            <w:r>
              <w:rPr>
                <w:rFonts w:ascii="Verdana" w:hAnsi="Verdana"/>
                <w:b/>
                <w:szCs w:val="24"/>
              </w:rPr>
              <w:t>T</w:t>
            </w:r>
            <w:r w:rsidR="00290883">
              <w:rPr>
                <w:rFonts w:ascii="Verdana" w:hAnsi="Verdana"/>
                <w:b/>
                <w:szCs w:val="24"/>
              </w:rPr>
              <w:t>aak</w:t>
            </w:r>
            <w:r>
              <w:rPr>
                <w:rFonts w:ascii="Verdana" w:hAnsi="Verdana"/>
                <w:b/>
                <w:szCs w:val="24"/>
              </w:rPr>
              <w:t xml:space="preserve"> 0</w:t>
            </w:r>
            <w:r w:rsidR="004749F8">
              <w:rPr>
                <w:rFonts w:ascii="Verdana" w:hAnsi="Verdana"/>
                <w:b/>
                <w:szCs w:val="24"/>
              </w:rPr>
              <w:t>3</w:t>
            </w:r>
            <w:r w:rsidR="002F4242">
              <w:rPr>
                <w:rFonts w:ascii="Verdana" w:hAnsi="Verdana"/>
                <w:b/>
                <w:szCs w:val="24"/>
              </w:rPr>
              <w:t xml:space="preserve"> </w:t>
            </w:r>
            <w:r w:rsidR="002A64FC">
              <w:rPr>
                <w:rFonts w:ascii="Verdana" w:hAnsi="Verdana"/>
                <w:b/>
                <w:szCs w:val="24"/>
              </w:rPr>
              <w:t xml:space="preserve"> 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C1716" w14:textId="21CEA90F" w:rsidR="00784711" w:rsidRPr="00784711" w:rsidRDefault="002812C7" w:rsidP="00595659">
            <w:pPr>
              <w:rPr>
                <w:rFonts w:ascii="Verdana" w:hAnsi="Verdana"/>
                <w:b/>
                <w:szCs w:val="24"/>
              </w:rPr>
            </w:pPr>
            <w:r>
              <w:rPr>
                <w:rFonts w:ascii="Verdana" w:hAnsi="Verdana"/>
                <w:b/>
                <w:szCs w:val="24"/>
              </w:rPr>
              <w:t>Schema’s opdracht V1</w:t>
            </w:r>
          </w:p>
        </w:tc>
        <w:tc>
          <w:tcPr>
            <w:tcW w:w="255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13E6D20" w14:textId="6DB33527" w:rsidR="002A64FC" w:rsidRPr="00D2030D" w:rsidRDefault="002A64FC" w:rsidP="001C0089">
            <w:pPr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b/>
                <w:szCs w:val="24"/>
              </w:rPr>
              <w:t>Punten</w:t>
            </w:r>
            <w:r w:rsidRPr="00F309C7">
              <w:rPr>
                <w:rFonts w:ascii="Verdana" w:hAnsi="Verdana"/>
                <w:b/>
                <w:szCs w:val="24"/>
              </w:rPr>
              <w:t xml:space="preserve"> :</w:t>
            </w:r>
            <w:r w:rsidR="00F53966">
              <w:rPr>
                <w:rFonts w:ascii="Verdana" w:hAnsi="Verdana"/>
                <w:szCs w:val="24"/>
              </w:rPr>
              <w:t xml:space="preserve"> __</w:t>
            </w:r>
            <w:r w:rsidRPr="00D2030D">
              <w:rPr>
                <w:rFonts w:ascii="Verdana" w:hAnsi="Verdana"/>
                <w:szCs w:val="24"/>
              </w:rPr>
              <w:t>_</w:t>
            </w:r>
            <w:r w:rsidR="00411309">
              <w:rPr>
                <w:rFonts w:ascii="Verdana" w:hAnsi="Verdana"/>
                <w:szCs w:val="24"/>
              </w:rPr>
              <w:t>/10</w:t>
            </w:r>
          </w:p>
        </w:tc>
      </w:tr>
      <w:tr w:rsidR="00784711" w:rsidRPr="00317CBC" w14:paraId="2813ED8C" w14:textId="77777777" w:rsidTr="00666D4D">
        <w:trPr>
          <w:cantSplit/>
          <w:trHeight w:val="418"/>
        </w:trPr>
        <w:tc>
          <w:tcPr>
            <w:tcW w:w="100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ED8E5" w14:textId="77777777" w:rsidR="00666D4D" w:rsidRPr="008F65E2" w:rsidRDefault="00666D4D" w:rsidP="00666D4D">
            <w:pPr>
              <w:spacing w:line="360" w:lineRule="auto"/>
              <w:rPr>
                <w:rFonts w:ascii="Verdana" w:hAnsi="Verdana"/>
                <w:sz w:val="8"/>
                <w:szCs w:val="8"/>
              </w:rPr>
            </w:pPr>
          </w:p>
          <w:p w14:paraId="6934C26E" w14:textId="24E62DAF" w:rsidR="00784711" w:rsidRPr="00317CBC" w:rsidRDefault="00784711" w:rsidP="00666D4D">
            <w:pPr>
              <w:spacing w:line="360" w:lineRule="auto"/>
              <w:rPr>
                <w:rFonts w:ascii="Verdana" w:hAnsi="Verdana"/>
                <w:sz w:val="22"/>
                <w:szCs w:val="22"/>
              </w:rPr>
            </w:pPr>
          </w:p>
        </w:tc>
      </w:tr>
      <w:tr w:rsidR="00666D4D" w:rsidRPr="00317CBC" w14:paraId="0A1517F5" w14:textId="77777777" w:rsidTr="00666D4D">
        <w:trPr>
          <w:cantSplit/>
          <w:trHeight w:val="418"/>
        </w:trPr>
        <w:tc>
          <w:tcPr>
            <w:tcW w:w="100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4C04F" w14:textId="510C1D8B" w:rsidR="00666D4D" w:rsidRDefault="00666D4D" w:rsidP="00666D4D">
            <w:pPr>
              <w:spacing w:line="360" w:lineRule="auto"/>
              <w:rPr>
                <w:rFonts w:ascii="Verdana" w:hAnsi="Verdana"/>
                <w:sz w:val="22"/>
                <w:szCs w:val="22"/>
              </w:rPr>
            </w:pPr>
          </w:p>
          <w:p w14:paraId="0CA285F9" w14:textId="77777777" w:rsidR="00666D4D" w:rsidRDefault="00666D4D" w:rsidP="00666D4D">
            <w:pPr>
              <w:spacing w:line="360" w:lineRule="auto"/>
              <w:rPr>
                <w:rFonts w:ascii="Verdana" w:hAnsi="Verdana"/>
                <w:sz w:val="22"/>
                <w:szCs w:val="22"/>
              </w:rPr>
            </w:pPr>
          </w:p>
          <w:p w14:paraId="51FA4AD1" w14:textId="77777777" w:rsidR="00666D4D" w:rsidRPr="00317CBC" w:rsidRDefault="00666D4D" w:rsidP="00666D4D">
            <w:pPr>
              <w:spacing w:line="360" w:lineRule="auto"/>
              <w:rPr>
                <w:rFonts w:ascii="Verdana" w:hAnsi="Verdana"/>
                <w:sz w:val="22"/>
                <w:szCs w:val="22"/>
              </w:rPr>
            </w:pPr>
          </w:p>
        </w:tc>
      </w:tr>
    </w:tbl>
    <w:p w14:paraId="2832D64B" w14:textId="77777777" w:rsidR="00666D4D" w:rsidRDefault="00666D4D" w:rsidP="00824511">
      <w:pPr>
        <w:rPr>
          <w:rFonts w:ascii="Calibri" w:hAnsi="Calibri"/>
          <w:sz w:val="20"/>
        </w:rPr>
      </w:pPr>
    </w:p>
    <w:tbl>
      <w:tblPr>
        <w:tblW w:w="10065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9"/>
        <w:gridCol w:w="8363"/>
        <w:gridCol w:w="993"/>
      </w:tblGrid>
      <w:tr w:rsidR="00931182" w:rsidRPr="00053B8C" w14:paraId="39CBA175" w14:textId="77777777" w:rsidTr="00411309">
        <w:trPr>
          <w:cantSplit/>
          <w:trHeight w:val="418"/>
        </w:trPr>
        <w:tc>
          <w:tcPr>
            <w:tcW w:w="709" w:type="dxa"/>
          </w:tcPr>
          <w:p w14:paraId="7BF2446C" w14:textId="77777777" w:rsidR="00931182" w:rsidRPr="00053B8C" w:rsidRDefault="00931182" w:rsidP="007504D6">
            <w:pPr>
              <w:spacing w:line="360" w:lineRule="auto"/>
              <w:rPr>
                <w:rFonts w:ascii="Verdana" w:hAnsi="Verdana"/>
                <w:sz w:val="8"/>
                <w:szCs w:val="8"/>
              </w:rPr>
            </w:pPr>
          </w:p>
          <w:p w14:paraId="1837D31B" w14:textId="77777777" w:rsidR="00931182" w:rsidRPr="00053B8C" w:rsidRDefault="00931182" w:rsidP="007504D6">
            <w:pPr>
              <w:spacing w:line="360" w:lineRule="auto"/>
              <w:rPr>
                <w:rFonts w:ascii="Verdana" w:hAnsi="Verdana"/>
                <w:sz w:val="22"/>
                <w:szCs w:val="22"/>
              </w:rPr>
            </w:pPr>
            <w:r w:rsidRPr="00053B8C">
              <w:rPr>
                <w:rFonts w:ascii="Verdana" w:hAnsi="Verdana"/>
                <w:sz w:val="22"/>
                <w:szCs w:val="22"/>
              </w:rPr>
              <w:t>1)</w:t>
            </w:r>
          </w:p>
        </w:tc>
        <w:tc>
          <w:tcPr>
            <w:tcW w:w="8363" w:type="dxa"/>
          </w:tcPr>
          <w:p w14:paraId="30AA6DA1" w14:textId="77777777" w:rsidR="00931182" w:rsidRPr="00053B8C" w:rsidRDefault="00931182" w:rsidP="007504D6">
            <w:pPr>
              <w:spacing w:line="360" w:lineRule="auto"/>
              <w:rPr>
                <w:rFonts w:ascii="Verdana" w:hAnsi="Verdana"/>
                <w:sz w:val="8"/>
                <w:szCs w:val="8"/>
              </w:rPr>
            </w:pPr>
          </w:p>
          <w:p w14:paraId="153C8385" w14:textId="16D03FF0" w:rsidR="00931182" w:rsidRPr="00053B8C" w:rsidRDefault="002812C7" w:rsidP="00053B8C">
            <w:pPr>
              <w:spacing w:line="360" w:lineRule="auto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Plaats hieronder de schema’s van de hardware die je</w:t>
            </w:r>
            <w:r w:rsidR="00E4137A">
              <w:rPr>
                <w:rFonts w:ascii="Verdana" w:hAnsi="Verdana"/>
                <w:sz w:val="22"/>
                <w:szCs w:val="22"/>
              </w:rPr>
              <w:t xml:space="preserve"> gaat gebruiken, bouwen, … voor het onderzoeksproject</w:t>
            </w:r>
            <w:r w:rsidR="00D500E2">
              <w:rPr>
                <w:rFonts w:ascii="Verdana" w:hAnsi="Verdana"/>
                <w:sz w:val="22"/>
                <w:szCs w:val="22"/>
              </w:rPr>
              <w:t>.</w:t>
            </w:r>
          </w:p>
        </w:tc>
        <w:tc>
          <w:tcPr>
            <w:tcW w:w="993" w:type="dxa"/>
          </w:tcPr>
          <w:p w14:paraId="4D8E4A7A" w14:textId="77777777" w:rsidR="00931182" w:rsidRPr="00053B8C" w:rsidRDefault="00931182" w:rsidP="007504D6">
            <w:pPr>
              <w:spacing w:line="360" w:lineRule="auto"/>
              <w:jc w:val="right"/>
              <w:rPr>
                <w:rFonts w:ascii="Verdana" w:hAnsi="Verdana"/>
                <w:sz w:val="8"/>
                <w:szCs w:val="8"/>
              </w:rPr>
            </w:pPr>
          </w:p>
          <w:p w14:paraId="66CBF6E5" w14:textId="60F16943" w:rsidR="00931182" w:rsidRPr="00053B8C" w:rsidRDefault="00931182" w:rsidP="007504D6">
            <w:pPr>
              <w:spacing w:line="360" w:lineRule="auto"/>
              <w:jc w:val="right"/>
              <w:rPr>
                <w:rFonts w:ascii="Verdana" w:hAnsi="Verdana"/>
                <w:sz w:val="22"/>
                <w:szCs w:val="22"/>
              </w:rPr>
            </w:pPr>
          </w:p>
        </w:tc>
      </w:tr>
    </w:tbl>
    <w:p w14:paraId="1F9F07D7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1AFC1CB1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7FF42FA9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746988F2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15A8DD55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4CFB2419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1BFB1D63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09917007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6EAF077E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064C4C9C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498BB19C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475A5D19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06830AFD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4FF7D74F" w14:textId="77777777" w:rsidR="002812C7" w:rsidRDefault="002812C7" w:rsidP="00566DC9">
      <w:pPr>
        <w:pStyle w:val="Lijntjes"/>
        <w:rPr>
          <w:rFonts w:ascii="Verdana" w:hAnsi="Verdana"/>
          <w:sz w:val="22"/>
          <w:szCs w:val="22"/>
        </w:rPr>
      </w:pPr>
    </w:p>
    <w:p w14:paraId="49423BEF" w14:textId="77777777" w:rsidR="00F1280C" w:rsidRDefault="00F1280C" w:rsidP="00566DC9">
      <w:pPr>
        <w:pStyle w:val="Lijntjes"/>
        <w:rPr>
          <w:rFonts w:ascii="Verdana" w:hAnsi="Verdana"/>
          <w:sz w:val="22"/>
          <w:szCs w:val="22"/>
        </w:rPr>
      </w:pPr>
    </w:p>
    <w:p w14:paraId="24AADFEA" w14:textId="77777777" w:rsidR="00F1280C" w:rsidRDefault="00F1280C" w:rsidP="00566DC9">
      <w:pPr>
        <w:pStyle w:val="Lijntjes"/>
        <w:rPr>
          <w:rFonts w:ascii="Verdana" w:hAnsi="Verdana"/>
          <w:sz w:val="22"/>
          <w:szCs w:val="22"/>
        </w:rPr>
      </w:pPr>
    </w:p>
    <w:p w14:paraId="6793CCBB" w14:textId="77777777" w:rsidR="00F1280C" w:rsidRDefault="00F1280C" w:rsidP="00566DC9">
      <w:pPr>
        <w:pStyle w:val="Lijntjes"/>
        <w:rPr>
          <w:rFonts w:ascii="Verdana" w:hAnsi="Verdana"/>
          <w:sz w:val="22"/>
          <w:szCs w:val="22"/>
        </w:rPr>
      </w:pPr>
    </w:p>
    <w:p w14:paraId="2AF7058D" w14:textId="77777777" w:rsidR="00F1280C" w:rsidRDefault="00F1280C" w:rsidP="00F1280C">
      <w:pPr>
        <w:pStyle w:val="Kop1"/>
      </w:pPr>
      <w:r>
        <w:lastRenderedPageBreak/>
        <w:t>Schema van het project</w:t>
      </w:r>
    </w:p>
    <w:p w14:paraId="619CA912" w14:textId="77777777" w:rsidR="00F1280C" w:rsidRDefault="00F1280C" w:rsidP="00F1280C">
      <w:r>
        <w:t>Op het robotframe:</w:t>
      </w:r>
      <w:r>
        <w:tab/>
      </w:r>
      <w:r>
        <w:tab/>
      </w:r>
      <w:r>
        <w:tab/>
      </w:r>
      <w:r>
        <w:tab/>
      </w:r>
      <w:r>
        <w:tab/>
      </w:r>
      <w:r>
        <w:tab/>
        <w:t>huskylens</w:t>
      </w:r>
    </w:p>
    <w:p w14:paraId="520EEFE1" w14:textId="77777777" w:rsidR="00F1280C" w:rsidRDefault="00F1280C" w:rsidP="00F1280C">
      <w:r>
        <w:object w:dxaOrig="16957" w:dyaOrig="13729" w14:anchorId="4061EC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.75pt;height:367.5pt" o:ole="">
            <v:imagedata r:id="rId8" o:title=""/>
          </v:shape>
          <o:OLEObject Type="Embed" ProgID="Visio.Drawing.15" ShapeID="_x0000_i1026" DrawAspect="Content" ObjectID="_1794309110" r:id="rId9"/>
        </w:object>
      </w:r>
    </w:p>
    <w:p w14:paraId="22156A80" w14:textId="77777777" w:rsidR="00F1280C" w:rsidRPr="00B848DF" w:rsidRDefault="00F1280C" w:rsidP="00F1280C">
      <w:r>
        <w:object w:dxaOrig="6529" w:dyaOrig="5245" w14:anchorId="07C81DAC">
          <v:shape id="_x0000_i1025" type="#_x0000_t75" style="width:299.25pt;height:240pt" o:ole="">
            <v:imagedata r:id="rId10" o:title=""/>
          </v:shape>
          <o:OLEObject Type="Embed" ProgID="Visio.Drawing.15" ShapeID="_x0000_i1025" DrawAspect="Content" ObjectID="_1794309111" r:id="rId11"/>
        </w:object>
      </w:r>
    </w:p>
    <w:p w14:paraId="2AA36939" w14:textId="77777777" w:rsidR="00F1280C" w:rsidRDefault="00F1280C" w:rsidP="00F1280C">
      <w:pPr>
        <w:pStyle w:val="Kop2"/>
      </w:pPr>
      <w:r>
        <w:lastRenderedPageBreak/>
        <w:t>De afstandsbediening:</w:t>
      </w:r>
    </w:p>
    <w:p w14:paraId="5A087670" w14:textId="77777777" w:rsidR="00F1280C" w:rsidRPr="00D769B5" w:rsidRDefault="00F1280C" w:rsidP="00F1280C">
      <w:pPr>
        <w:tabs>
          <w:tab w:val="left" w:pos="2444"/>
        </w:tabs>
      </w:pPr>
      <w:r>
        <w:object w:dxaOrig="10297" w:dyaOrig="11377" w14:anchorId="232704FC">
          <v:shape id="_x0000_i1027" type="#_x0000_t75" style="width:453.75pt;height:501pt" o:ole="">
            <v:imagedata r:id="rId12" o:title=""/>
          </v:shape>
          <o:OLEObject Type="Embed" ProgID="Visio.Drawing.15" ShapeID="_x0000_i1027" DrawAspect="Content" ObjectID="_1794309112" r:id="rId13"/>
        </w:object>
      </w:r>
    </w:p>
    <w:p w14:paraId="304B9B04" w14:textId="77777777" w:rsidR="00F1280C" w:rsidRPr="009564BC" w:rsidRDefault="00F1280C" w:rsidP="00566DC9">
      <w:pPr>
        <w:pStyle w:val="Lijntjes"/>
        <w:rPr>
          <w:rFonts w:ascii="Verdana" w:hAnsi="Verdana"/>
          <w:sz w:val="22"/>
          <w:szCs w:val="22"/>
        </w:rPr>
      </w:pPr>
    </w:p>
    <w:sectPr w:rsidR="00F1280C" w:rsidRPr="009564BC" w:rsidSect="00372FF1">
      <w:footerReference w:type="default" r:id="rId14"/>
      <w:footerReference w:type="first" r:id="rId15"/>
      <w:pgSz w:w="11906" w:h="16838"/>
      <w:pgMar w:top="567" w:right="567" w:bottom="567" w:left="1077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9E311D" w14:textId="77777777" w:rsidR="006F1DBE" w:rsidRDefault="006F1DBE">
      <w:r>
        <w:separator/>
      </w:r>
    </w:p>
    <w:p w14:paraId="1BCEF87C" w14:textId="77777777" w:rsidR="006F1DBE" w:rsidRDefault="006F1DBE"/>
  </w:endnote>
  <w:endnote w:type="continuationSeparator" w:id="0">
    <w:p w14:paraId="4536E14F" w14:textId="77777777" w:rsidR="006F1DBE" w:rsidRDefault="006F1DBE">
      <w:r>
        <w:continuationSeparator/>
      </w:r>
    </w:p>
    <w:p w14:paraId="656E65E5" w14:textId="77777777" w:rsidR="006F1DBE" w:rsidRDefault="006F1D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43747C" w14:textId="784CC9FD" w:rsidR="001C0089" w:rsidRPr="00F046DA" w:rsidRDefault="00000000" w:rsidP="00F046DA">
    <w:pPr>
      <w:rPr>
        <w:rFonts w:ascii="Verdana" w:hAnsi="Verdana"/>
      </w:rPr>
    </w:pPr>
    <w:sdt>
      <w:sdtPr>
        <w:id w:val="795333699"/>
        <w:docPartObj>
          <w:docPartGallery w:val="Page Numbers (Top of Page)"/>
          <w:docPartUnique/>
        </w:docPartObj>
      </w:sdtPr>
      <w:sdtEndPr>
        <w:rPr>
          <w:rFonts w:ascii="Verdana" w:hAnsi="Verdana"/>
        </w:rPr>
      </w:sdtEndPr>
      <w:sdtContent>
        <w:r w:rsidR="002812C7">
          <w:t>Taak 3 Schema’s opdracht V1</w:t>
        </w:r>
        <w:r w:rsidR="002812C7">
          <w:tab/>
        </w:r>
        <w:r w:rsidR="002812C7">
          <w:tab/>
        </w:r>
        <w:r w:rsidR="002812C7">
          <w:tab/>
        </w:r>
        <w:r w:rsidR="002812C7">
          <w:tab/>
        </w:r>
        <w:r w:rsidR="002812C7">
          <w:tab/>
        </w:r>
        <w:r w:rsidR="00F046DA">
          <w:rPr>
            <w:rFonts w:ascii="Verdana" w:hAnsi="Verdana"/>
          </w:rPr>
          <w:tab/>
        </w:r>
        <w:r w:rsidR="00F046DA">
          <w:rPr>
            <w:rFonts w:ascii="Verdana" w:hAnsi="Verdana"/>
          </w:rPr>
          <w:tab/>
        </w:r>
        <w:r w:rsidR="00F046DA" w:rsidRPr="00F309C7">
          <w:rPr>
            <w:rFonts w:ascii="Verdana" w:hAnsi="Verdana"/>
          </w:rPr>
          <w:t xml:space="preserve">Pagina </w:t>
        </w:r>
        <w:r w:rsidR="00F046DA" w:rsidRPr="00F309C7">
          <w:rPr>
            <w:rFonts w:ascii="Verdana" w:hAnsi="Verdana"/>
          </w:rPr>
          <w:fldChar w:fldCharType="begin"/>
        </w:r>
        <w:r w:rsidR="00F046DA" w:rsidRPr="00F309C7">
          <w:rPr>
            <w:rFonts w:ascii="Verdana" w:hAnsi="Verdana"/>
          </w:rPr>
          <w:instrText xml:space="preserve"> PAGE </w:instrText>
        </w:r>
        <w:r w:rsidR="00F046DA" w:rsidRPr="00F309C7">
          <w:rPr>
            <w:rFonts w:ascii="Verdana" w:hAnsi="Verdana"/>
          </w:rPr>
          <w:fldChar w:fldCharType="separate"/>
        </w:r>
        <w:r w:rsidR="00F046DA">
          <w:rPr>
            <w:rFonts w:ascii="Verdana" w:hAnsi="Verdana"/>
          </w:rPr>
          <w:t>1</w:t>
        </w:r>
        <w:r w:rsidR="00F046DA" w:rsidRPr="00F309C7">
          <w:rPr>
            <w:rFonts w:ascii="Verdana" w:hAnsi="Verdana"/>
          </w:rPr>
          <w:fldChar w:fldCharType="end"/>
        </w:r>
        <w:r w:rsidR="00F046DA" w:rsidRPr="00F309C7">
          <w:rPr>
            <w:rFonts w:ascii="Verdana" w:hAnsi="Verdana"/>
          </w:rPr>
          <w:t xml:space="preserve"> van </w:t>
        </w:r>
        <w:r w:rsidR="00F046DA" w:rsidRPr="00F309C7">
          <w:rPr>
            <w:rFonts w:ascii="Verdana" w:hAnsi="Verdana"/>
          </w:rPr>
          <w:fldChar w:fldCharType="begin"/>
        </w:r>
        <w:r w:rsidR="00F046DA" w:rsidRPr="00F309C7">
          <w:rPr>
            <w:rFonts w:ascii="Verdana" w:hAnsi="Verdana"/>
          </w:rPr>
          <w:instrText xml:space="preserve"> NUMPAGES  </w:instrText>
        </w:r>
        <w:r w:rsidR="00F046DA" w:rsidRPr="00F309C7">
          <w:rPr>
            <w:rFonts w:ascii="Verdana" w:hAnsi="Verdana"/>
          </w:rPr>
          <w:fldChar w:fldCharType="separate"/>
        </w:r>
        <w:r w:rsidR="00F046DA">
          <w:rPr>
            <w:rFonts w:ascii="Verdana" w:hAnsi="Verdana"/>
          </w:rPr>
          <w:t>1</w:t>
        </w:r>
        <w:r w:rsidR="00F046DA" w:rsidRPr="00F309C7">
          <w:rPr>
            <w:rFonts w:ascii="Verdana" w:hAnsi="Verdana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10079755"/>
      <w:docPartObj>
        <w:docPartGallery w:val="Page Numbers (Bottom of Page)"/>
        <w:docPartUnique/>
      </w:docPartObj>
    </w:sdtPr>
    <w:sdtEndPr>
      <w:rPr>
        <w:rFonts w:ascii="Verdana" w:hAnsi="Verdana"/>
      </w:rPr>
    </w:sdtEndPr>
    <w:sdtContent>
      <w:sdt>
        <w:sdtPr>
          <w:id w:val="33508137"/>
          <w:docPartObj>
            <w:docPartGallery w:val="Page Numbers (Top of Page)"/>
            <w:docPartUnique/>
          </w:docPartObj>
        </w:sdtPr>
        <w:sdtEndPr>
          <w:rPr>
            <w:rFonts w:ascii="Verdana" w:hAnsi="Verdana"/>
          </w:rPr>
        </w:sdtEndPr>
        <w:sdtContent>
          <w:p w14:paraId="6CEB4B1D" w14:textId="2C461A4D" w:rsidR="001C0089" w:rsidRPr="00F309C7" w:rsidRDefault="001C0089" w:rsidP="00F309C7">
            <w:pPr>
              <w:rPr>
                <w:rFonts w:ascii="Verdana" w:hAnsi="Verdana"/>
              </w:rPr>
            </w:pPr>
            <w:r>
              <w:t>T</w:t>
            </w:r>
            <w:r w:rsidR="00A02986">
              <w:t xml:space="preserve">aak </w:t>
            </w:r>
            <w:r w:rsidR="002812C7">
              <w:t>3</w:t>
            </w:r>
            <w:r w:rsidR="00A02986">
              <w:t xml:space="preserve"> </w:t>
            </w:r>
            <w:r w:rsidR="002812C7">
              <w:t>Schema’s opdracht V1</w:t>
            </w:r>
            <w:r w:rsidR="002812C7">
              <w:tab/>
            </w:r>
            <w:r w:rsidR="002812C7">
              <w:tab/>
            </w:r>
            <w:r w:rsidR="002812C7">
              <w:tab/>
            </w:r>
            <w:r w:rsidR="002812C7">
              <w:tab/>
            </w:r>
            <w:r w:rsidR="002812C7">
              <w:tab/>
            </w:r>
            <w:r w:rsidR="004F08EF">
              <w:rPr>
                <w:rFonts w:ascii="Verdana" w:hAnsi="Verdana"/>
              </w:rPr>
              <w:tab/>
            </w:r>
            <w:r w:rsidR="004F08EF">
              <w:rPr>
                <w:rFonts w:ascii="Verdana" w:hAnsi="Verdana"/>
              </w:rPr>
              <w:tab/>
            </w:r>
            <w:r w:rsidRPr="00F309C7">
              <w:rPr>
                <w:rFonts w:ascii="Verdana" w:hAnsi="Verdana"/>
              </w:rPr>
              <w:t xml:space="preserve">Pagina </w:t>
            </w:r>
            <w:r w:rsidRPr="00F309C7">
              <w:rPr>
                <w:rFonts w:ascii="Verdana" w:hAnsi="Verdana"/>
              </w:rPr>
              <w:fldChar w:fldCharType="begin"/>
            </w:r>
            <w:r w:rsidRPr="00F309C7">
              <w:rPr>
                <w:rFonts w:ascii="Verdana" w:hAnsi="Verdana"/>
              </w:rPr>
              <w:instrText xml:space="preserve"> PAGE </w:instrText>
            </w:r>
            <w:r w:rsidRPr="00F309C7">
              <w:rPr>
                <w:rFonts w:ascii="Verdana" w:hAnsi="Verdana"/>
              </w:rPr>
              <w:fldChar w:fldCharType="separate"/>
            </w:r>
            <w:r w:rsidR="00DF18E7">
              <w:rPr>
                <w:rFonts w:ascii="Verdana" w:hAnsi="Verdana"/>
                <w:noProof/>
              </w:rPr>
              <w:t>1</w:t>
            </w:r>
            <w:r w:rsidRPr="00F309C7">
              <w:rPr>
                <w:rFonts w:ascii="Verdana" w:hAnsi="Verdana"/>
              </w:rPr>
              <w:fldChar w:fldCharType="end"/>
            </w:r>
            <w:r w:rsidRPr="00F309C7">
              <w:rPr>
                <w:rFonts w:ascii="Verdana" w:hAnsi="Verdana"/>
              </w:rPr>
              <w:t xml:space="preserve"> van </w:t>
            </w:r>
            <w:r w:rsidRPr="00F309C7">
              <w:rPr>
                <w:rFonts w:ascii="Verdana" w:hAnsi="Verdana"/>
              </w:rPr>
              <w:fldChar w:fldCharType="begin"/>
            </w:r>
            <w:r w:rsidRPr="00F309C7">
              <w:rPr>
                <w:rFonts w:ascii="Verdana" w:hAnsi="Verdana"/>
              </w:rPr>
              <w:instrText xml:space="preserve"> NUMPAGES  </w:instrText>
            </w:r>
            <w:r w:rsidRPr="00F309C7">
              <w:rPr>
                <w:rFonts w:ascii="Verdana" w:hAnsi="Verdana"/>
              </w:rPr>
              <w:fldChar w:fldCharType="separate"/>
            </w:r>
            <w:r w:rsidR="00DF18E7">
              <w:rPr>
                <w:rFonts w:ascii="Verdana" w:hAnsi="Verdana"/>
                <w:noProof/>
              </w:rPr>
              <w:t>5</w:t>
            </w:r>
            <w:r w:rsidRPr="00F309C7">
              <w:rPr>
                <w:rFonts w:ascii="Verdana" w:hAnsi="Verdana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F153CF" w14:textId="77777777" w:rsidR="006F1DBE" w:rsidRDefault="006F1DBE">
      <w:r>
        <w:separator/>
      </w:r>
    </w:p>
    <w:p w14:paraId="0728E3BA" w14:textId="77777777" w:rsidR="006F1DBE" w:rsidRDefault="006F1DBE"/>
  </w:footnote>
  <w:footnote w:type="continuationSeparator" w:id="0">
    <w:p w14:paraId="27FC3ACE" w14:textId="77777777" w:rsidR="006F1DBE" w:rsidRDefault="006F1DBE">
      <w:r>
        <w:continuationSeparator/>
      </w:r>
    </w:p>
    <w:p w14:paraId="1268ACEE" w14:textId="77777777" w:rsidR="006F1DBE" w:rsidRDefault="006F1D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6374E"/>
    <w:multiLevelType w:val="hybridMultilevel"/>
    <w:tmpl w:val="F28A574A"/>
    <w:lvl w:ilvl="0" w:tplc="8EBEA600">
      <w:start w:val="1"/>
      <w:numFmt w:val="decimal"/>
      <w:lvlText w:val="%1)"/>
      <w:lvlJc w:val="left"/>
      <w:pPr>
        <w:ind w:left="720" w:hanging="360"/>
      </w:pPr>
      <w:rPr>
        <w:rFonts w:ascii="Arial" w:hAnsi="Arial" w:hint="default"/>
        <w:sz w:val="24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34657"/>
    <w:multiLevelType w:val="hybridMultilevel"/>
    <w:tmpl w:val="D9646C86"/>
    <w:lvl w:ilvl="0" w:tplc="1D3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3651C"/>
    <w:multiLevelType w:val="hybridMultilevel"/>
    <w:tmpl w:val="AAA4E66E"/>
    <w:lvl w:ilvl="0" w:tplc="0813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43299"/>
    <w:multiLevelType w:val="hybridMultilevel"/>
    <w:tmpl w:val="BDF4C4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60881"/>
    <w:multiLevelType w:val="hybridMultilevel"/>
    <w:tmpl w:val="C1E064A4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71687"/>
    <w:multiLevelType w:val="hybridMultilevel"/>
    <w:tmpl w:val="93408FA6"/>
    <w:lvl w:ilvl="0" w:tplc="0813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D3DD2"/>
    <w:multiLevelType w:val="hybridMultilevel"/>
    <w:tmpl w:val="C2A016BE"/>
    <w:lvl w:ilvl="0" w:tplc="AADE91F0">
      <w:start w:val="1"/>
      <w:numFmt w:val="decimal"/>
      <w:pStyle w:val="Vraag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11916"/>
    <w:multiLevelType w:val="hybridMultilevel"/>
    <w:tmpl w:val="1F240740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276D6"/>
    <w:multiLevelType w:val="hybridMultilevel"/>
    <w:tmpl w:val="A40E5982"/>
    <w:lvl w:ilvl="0" w:tplc="0813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941918"/>
    <w:multiLevelType w:val="hybridMultilevel"/>
    <w:tmpl w:val="8F460838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821A8"/>
    <w:multiLevelType w:val="hybridMultilevel"/>
    <w:tmpl w:val="E836F538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91994"/>
    <w:multiLevelType w:val="hybridMultilevel"/>
    <w:tmpl w:val="96D60B64"/>
    <w:lvl w:ilvl="0" w:tplc="D20466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D053198"/>
    <w:multiLevelType w:val="hybridMultilevel"/>
    <w:tmpl w:val="662E48BE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D6D1D"/>
    <w:multiLevelType w:val="hybridMultilevel"/>
    <w:tmpl w:val="373EADF4"/>
    <w:lvl w:ilvl="0" w:tplc="227C66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9452BCA"/>
    <w:multiLevelType w:val="hybridMultilevel"/>
    <w:tmpl w:val="CA1872CC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4A7306"/>
    <w:multiLevelType w:val="hybridMultilevel"/>
    <w:tmpl w:val="F50C6F1E"/>
    <w:lvl w:ilvl="0" w:tplc="0813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EA5771"/>
    <w:multiLevelType w:val="hybridMultilevel"/>
    <w:tmpl w:val="8F460838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2243C8"/>
    <w:multiLevelType w:val="hybridMultilevel"/>
    <w:tmpl w:val="B566BB32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157A3"/>
    <w:multiLevelType w:val="hybridMultilevel"/>
    <w:tmpl w:val="C232B008"/>
    <w:lvl w:ilvl="0" w:tplc="3726FD2A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EC3EC8"/>
    <w:multiLevelType w:val="hybridMultilevel"/>
    <w:tmpl w:val="D3B44B7A"/>
    <w:lvl w:ilvl="0" w:tplc="08130001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5147AB"/>
    <w:multiLevelType w:val="hybridMultilevel"/>
    <w:tmpl w:val="5B842FFA"/>
    <w:lvl w:ilvl="0" w:tplc="FB3855D2">
      <w:start w:val="1"/>
      <w:numFmt w:val="lowerLetter"/>
      <w:lvlText w:val="%1)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0B30D6"/>
    <w:multiLevelType w:val="hybridMultilevel"/>
    <w:tmpl w:val="C1E064A4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540A08"/>
    <w:multiLevelType w:val="hybridMultilevel"/>
    <w:tmpl w:val="3F32B22A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5E6BF7"/>
    <w:multiLevelType w:val="hybridMultilevel"/>
    <w:tmpl w:val="ED403500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114239"/>
    <w:multiLevelType w:val="hybridMultilevel"/>
    <w:tmpl w:val="C1E064A4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4E599F"/>
    <w:multiLevelType w:val="multilevel"/>
    <w:tmpl w:val="351CDE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u w:val="single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6" w15:restartNumberingAfterBreak="0">
    <w:nsid w:val="726A1E54"/>
    <w:multiLevelType w:val="hybridMultilevel"/>
    <w:tmpl w:val="8F460838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7210F5"/>
    <w:multiLevelType w:val="hybridMultilevel"/>
    <w:tmpl w:val="662E48BE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5638DE"/>
    <w:multiLevelType w:val="hybridMultilevel"/>
    <w:tmpl w:val="A10849D0"/>
    <w:lvl w:ilvl="0" w:tplc="0813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993CF6"/>
    <w:multiLevelType w:val="hybridMultilevel"/>
    <w:tmpl w:val="765E7296"/>
    <w:lvl w:ilvl="0" w:tplc="19A8A6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22178633">
    <w:abstractNumId w:val="25"/>
  </w:num>
  <w:num w:numId="2" w16cid:durableId="1916697961">
    <w:abstractNumId w:val="6"/>
  </w:num>
  <w:num w:numId="3" w16cid:durableId="1966426899">
    <w:abstractNumId w:val="29"/>
  </w:num>
  <w:num w:numId="4" w16cid:durableId="1585608377">
    <w:abstractNumId w:val="11"/>
  </w:num>
  <w:num w:numId="5" w16cid:durableId="944507999">
    <w:abstractNumId w:val="13"/>
  </w:num>
  <w:num w:numId="6" w16cid:durableId="74135379">
    <w:abstractNumId w:val="12"/>
  </w:num>
  <w:num w:numId="7" w16cid:durableId="820267381">
    <w:abstractNumId w:val="27"/>
  </w:num>
  <w:num w:numId="8" w16cid:durableId="37048555">
    <w:abstractNumId w:val="3"/>
  </w:num>
  <w:num w:numId="9" w16cid:durableId="1934819659">
    <w:abstractNumId w:val="21"/>
  </w:num>
  <w:num w:numId="10" w16cid:durableId="1169833309">
    <w:abstractNumId w:val="4"/>
  </w:num>
  <w:num w:numId="11" w16cid:durableId="18507202">
    <w:abstractNumId w:val="24"/>
  </w:num>
  <w:num w:numId="12" w16cid:durableId="1998344121">
    <w:abstractNumId w:val="23"/>
  </w:num>
  <w:num w:numId="13" w16cid:durableId="1276673981">
    <w:abstractNumId w:val="14"/>
  </w:num>
  <w:num w:numId="14" w16cid:durableId="170681860">
    <w:abstractNumId w:val="17"/>
  </w:num>
  <w:num w:numId="15" w16cid:durableId="756949893">
    <w:abstractNumId w:val="26"/>
  </w:num>
  <w:num w:numId="16" w16cid:durableId="2109304963">
    <w:abstractNumId w:val="16"/>
  </w:num>
  <w:num w:numId="17" w16cid:durableId="1535532312">
    <w:abstractNumId w:val="9"/>
  </w:num>
  <w:num w:numId="18" w16cid:durableId="813063453">
    <w:abstractNumId w:val="8"/>
  </w:num>
  <w:num w:numId="19" w16cid:durableId="1410614061">
    <w:abstractNumId w:val="28"/>
  </w:num>
  <w:num w:numId="20" w16cid:durableId="1927878670">
    <w:abstractNumId w:val="7"/>
  </w:num>
  <w:num w:numId="21" w16cid:durableId="190996291">
    <w:abstractNumId w:val="0"/>
  </w:num>
  <w:num w:numId="22" w16cid:durableId="255408151">
    <w:abstractNumId w:val="18"/>
  </w:num>
  <w:num w:numId="23" w16cid:durableId="1812557886">
    <w:abstractNumId w:val="2"/>
  </w:num>
  <w:num w:numId="24" w16cid:durableId="273682918">
    <w:abstractNumId w:val="5"/>
  </w:num>
  <w:num w:numId="25" w16cid:durableId="1473210171">
    <w:abstractNumId w:val="1"/>
  </w:num>
  <w:num w:numId="26" w16cid:durableId="196044936">
    <w:abstractNumId w:val="15"/>
  </w:num>
  <w:num w:numId="27" w16cid:durableId="364453448">
    <w:abstractNumId w:val="10"/>
  </w:num>
  <w:num w:numId="28" w16cid:durableId="1541476116">
    <w:abstractNumId w:val="22"/>
  </w:num>
  <w:num w:numId="29" w16cid:durableId="313684605">
    <w:abstractNumId w:val="19"/>
  </w:num>
  <w:num w:numId="30" w16cid:durableId="12197788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7816"/>
    <w:rsid w:val="00006278"/>
    <w:rsid w:val="0001077D"/>
    <w:rsid w:val="0001160E"/>
    <w:rsid w:val="00011EB1"/>
    <w:rsid w:val="00014A0A"/>
    <w:rsid w:val="00020338"/>
    <w:rsid w:val="00023254"/>
    <w:rsid w:val="0002633E"/>
    <w:rsid w:val="0004305F"/>
    <w:rsid w:val="000449F5"/>
    <w:rsid w:val="00053B8C"/>
    <w:rsid w:val="00061724"/>
    <w:rsid w:val="00063E8E"/>
    <w:rsid w:val="000936DC"/>
    <w:rsid w:val="000947DF"/>
    <w:rsid w:val="000A0CC0"/>
    <w:rsid w:val="000A14A1"/>
    <w:rsid w:val="000B0B3C"/>
    <w:rsid w:val="000B1E15"/>
    <w:rsid w:val="000B23B9"/>
    <w:rsid w:val="000C1DD5"/>
    <w:rsid w:val="000D329E"/>
    <w:rsid w:val="000E53F7"/>
    <w:rsid w:val="000F58EF"/>
    <w:rsid w:val="00101B74"/>
    <w:rsid w:val="00107A69"/>
    <w:rsid w:val="0012026D"/>
    <w:rsid w:val="00121C3E"/>
    <w:rsid w:val="0014457A"/>
    <w:rsid w:val="00154360"/>
    <w:rsid w:val="00155F14"/>
    <w:rsid w:val="00167244"/>
    <w:rsid w:val="0017602F"/>
    <w:rsid w:val="00181D42"/>
    <w:rsid w:val="00185E32"/>
    <w:rsid w:val="00187559"/>
    <w:rsid w:val="0019458F"/>
    <w:rsid w:val="00196573"/>
    <w:rsid w:val="001A7070"/>
    <w:rsid w:val="001B2738"/>
    <w:rsid w:val="001B4189"/>
    <w:rsid w:val="001B59AF"/>
    <w:rsid w:val="001C0089"/>
    <w:rsid w:val="001C2584"/>
    <w:rsid w:val="001C3A5C"/>
    <w:rsid w:val="001D38CC"/>
    <w:rsid w:val="001D7478"/>
    <w:rsid w:val="001D7C7F"/>
    <w:rsid w:val="001E1135"/>
    <w:rsid w:val="001F0531"/>
    <w:rsid w:val="001F08B4"/>
    <w:rsid w:val="001F18FB"/>
    <w:rsid w:val="001F3CA1"/>
    <w:rsid w:val="00200811"/>
    <w:rsid w:val="00201D22"/>
    <w:rsid w:val="002042E6"/>
    <w:rsid w:val="0020506B"/>
    <w:rsid w:val="0022224D"/>
    <w:rsid w:val="00224293"/>
    <w:rsid w:val="00230B1A"/>
    <w:rsid w:val="00235B10"/>
    <w:rsid w:val="00235D10"/>
    <w:rsid w:val="00241CAC"/>
    <w:rsid w:val="00241EE1"/>
    <w:rsid w:val="002435A7"/>
    <w:rsid w:val="00253F63"/>
    <w:rsid w:val="0026713E"/>
    <w:rsid w:val="002676C1"/>
    <w:rsid w:val="00267BFB"/>
    <w:rsid w:val="002812C7"/>
    <w:rsid w:val="002904AB"/>
    <w:rsid w:val="00290883"/>
    <w:rsid w:val="002931BB"/>
    <w:rsid w:val="00297611"/>
    <w:rsid w:val="00297CDB"/>
    <w:rsid w:val="002A64FC"/>
    <w:rsid w:val="002C3623"/>
    <w:rsid w:val="002C5DA6"/>
    <w:rsid w:val="002D1D9F"/>
    <w:rsid w:val="002D3F91"/>
    <w:rsid w:val="002E2F00"/>
    <w:rsid w:val="002E724F"/>
    <w:rsid w:val="002F0574"/>
    <w:rsid w:val="002F1E02"/>
    <w:rsid w:val="002F4242"/>
    <w:rsid w:val="002F56AF"/>
    <w:rsid w:val="002F5D99"/>
    <w:rsid w:val="00317CBC"/>
    <w:rsid w:val="00335444"/>
    <w:rsid w:val="003371C1"/>
    <w:rsid w:val="00342BAD"/>
    <w:rsid w:val="003446DA"/>
    <w:rsid w:val="00353C15"/>
    <w:rsid w:val="00353E36"/>
    <w:rsid w:val="00361D0C"/>
    <w:rsid w:val="0036351D"/>
    <w:rsid w:val="003711D1"/>
    <w:rsid w:val="00372FF1"/>
    <w:rsid w:val="00374A1D"/>
    <w:rsid w:val="00383F11"/>
    <w:rsid w:val="0038790F"/>
    <w:rsid w:val="00395B97"/>
    <w:rsid w:val="003A7C80"/>
    <w:rsid w:val="003B2561"/>
    <w:rsid w:val="003C34E1"/>
    <w:rsid w:val="003D052F"/>
    <w:rsid w:val="003E04F0"/>
    <w:rsid w:val="003E2466"/>
    <w:rsid w:val="003E578D"/>
    <w:rsid w:val="003E796B"/>
    <w:rsid w:val="003F4027"/>
    <w:rsid w:val="003F7DBA"/>
    <w:rsid w:val="00411309"/>
    <w:rsid w:val="00417336"/>
    <w:rsid w:val="00425F20"/>
    <w:rsid w:val="00426B71"/>
    <w:rsid w:val="004328D3"/>
    <w:rsid w:val="00435462"/>
    <w:rsid w:val="004417AB"/>
    <w:rsid w:val="00453EBB"/>
    <w:rsid w:val="00454F5D"/>
    <w:rsid w:val="00455EE8"/>
    <w:rsid w:val="0046184D"/>
    <w:rsid w:val="00467590"/>
    <w:rsid w:val="0047200F"/>
    <w:rsid w:val="004739F3"/>
    <w:rsid w:val="004740AB"/>
    <w:rsid w:val="004749F8"/>
    <w:rsid w:val="004839FE"/>
    <w:rsid w:val="00491CF0"/>
    <w:rsid w:val="00495043"/>
    <w:rsid w:val="004A1EBD"/>
    <w:rsid w:val="004A6951"/>
    <w:rsid w:val="004B0FF4"/>
    <w:rsid w:val="004C1F2C"/>
    <w:rsid w:val="004C6395"/>
    <w:rsid w:val="004D4A09"/>
    <w:rsid w:val="004D5521"/>
    <w:rsid w:val="004F0093"/>
    <w:rsid w:val="004F08EF"/>
    <w:rsid w:val="004F7F9E"/>
    <w:rsid w:val="0050019A"/>
    <w:rsid w:val="00510467"/>
    <w:rsid w:val="00516847"/>
    <w:rsid w:val="00520936"/>
    <w:rsid w:val="00526470"/>
    <w:rsid w:val="00540319"/>
    <w:rsid w:val="005404A5"/>
    <w:rsid w:val="00542A83"/>
    <w:rsid w:val="005557BC"/>
    <w:rsid w:val="005601E4"/>
    <w:rsid w:val="005603AA"/>
    <w:rsid w:val="00561652"/>
    <w:rsid w:val="00565A1E"/>
    <w:rsid w:val="00566DC9"/>
    <w:rsid w:val="00570E74"/>
    <w:rsid w:val="00574245"/>
    <w:rsid w:val="0059172E"/>
    <w:rsid w:val="00595659"/>
    <w:rsid w:val="005A22AC"/>
    <w:rsid w:val="005C0C6B"/>
    <w:rsid w:val="005D0DAE"/>
    <w:rsid w:val="005D4D26"/>
    <w:rsid w:val="005D6CA9"/>
    <w:rsid w:val="005E2ACB"/>
    <w:rsid w:val="006049B2"/>
    <w:rsid w:val="00610373"/>
    <w:rsid w:val="00617AB7"/>
    <w:rsid w:val="0062191C"/>
    <w:rsid w:val="00621A65"/>
    <w:rsid w:val="006268F8"/>
    <w:rsid w:val="00642AF6"/>
    <w:rsid w:val="006447A1"/>
    <w:rsid w:val="006474C9"/>
    <w:rsid w:val="006557D9"/>
    <w:rsid w:val="00656311"/>
    <w:rsid w:val="0066000C"/>
    <w:rsid w:val="006605F8"/>
    <w:rsid w:val="00666D4D"/>
    <w:rsid w:val="0067024A"/>
    <w:rsid w:val="00670A15"/>
    <w:rsid w:val="00672E9F"/>
    <w:rsid w:val="006734A7"/>
    <w:rsid w:val="006871E7"/>
    <w:rsid w:val="00691A47"/>
    <w:rsid w:val="006A0DB2"/>
    <w:rsid w:val="006A2C56"/>
    <w:rsid w:val="006C2878"/>
    <w:rsid w:val="006D1DB2"/>
    <w:rsid w:val="006D381A"/>
    <w:rsid w:val="006D613E"/>
    <w:rsid w:val="006D6681"/>
    <w:rsid w:val="006E1468"/>
    <w:rsid w:val="006E6925"/>
    <w:rsid w:val="006F1DBE"/>
    <w:rsid w:val="006F29C1"/>
    <w:rsid w:val="006F4375"/>
    <w:rsid w:val="00707208"/>
    <w:rsid w:val="0071660C"/>
    <w:rsid w:val="00727723"/>
    <w:rsid w:val="00727911"/>
    <w:rsid w:val="007347DB"/>
    <w:rsid w:val="00743290"/>
    <w:rsid w:val="0074418B"/>
    <w:rsid w:val="007504D6"/>
    <w:rsid w:val="00756253"/>
    <w:rsid w:val="007665D7"/>
    <w:rsid w:val="00766DA8"/>
    <w:rsid w:val="00773898"/>
    <w:rsid w:val="00774B9E"/>
    <w:rsid w:val="00775381"/>
    <w:rsid w:val="00784711"/>
    <w:rsid w:val="00785685"/>
    <w:rsid w:val="007A3829"/>
    <w:rsid w:val="007A4C64"/>
    <w:rsid w:val="007B38FB"/>
    <w:rsid w:val="007C6C35"/>
    <w:rsid w:val="007C6CA2"/>
    <w:rsid w:val="007C7412"/>
    <w:rsid w:val="007E64AB"/>
    <w:rsid w:val="007F5978"/>
    <w:rsid w:val="00811B24"/>
    <w:rsid w:val="00821604"/>
    <w:rsid w:val="00823404"/>
    <w:rsid w:val="00824511"/>
    <w:rsid w:val="00835B08"/>
    <w:rsid w:val="00836976"/>
    <w:rsid w:val="00843C02"/>
    <w:rsid w:val="008464F4"/>
    <w:rsid w:val="00852D98"/>
    <w:rsid w:val="0085387E"/>
    <w:rsid w:val="008652E6"/>
    <w:rsid w:val="00867FD8"/>
    <w:rsid w:val="00874CB4"/>
    <w:rsid w:val="0088049A"/>
    <w:rsid w:val="00886E4A"/>
    <w:rsid w:val="008871A9"/>
    <w:rsid w:val="00890CA1"/>
    <w:rsid w:val="00893504"/>
    <w:rsid w:val="008937A3"/>
    <w:rsid w:val="00897F86"/>
    <w:rsid w:val="008A2467"/>
    <w:rsid w:val="008A29FD"/>
    <w:rsid w:val="008A31B7"/>
    <w:rsid w:val="008A5AFF"/>
    <w:rsid w:val="008B3BC8"/>
    <w:rsid w:val="008E0BB6"/>
    <w:rsid w:val="008E3608"/>
    <w:rsid w:val="008F1D8A"/>
    <w:rsid w:val="008F2294"/>
    <w:rsid w:val="008F65E2"/>
    <w:rsid w:val="008F6CFB"/>
    <w:rsid w:val="00905CE3"/>
    <w:rsid w:val="00910F9E"/>
    <w:rsid w:val="00913F1D"/>
    <w:rsid w:val="00917730"/>
    <w:rsid w:val="009247C3"/>
    <w:rsid w:val="00927A22"/>
    <w:rsid w:val="00931182"/>
    <w:rsid w:val="00932CEE"/>
    <w:rsid w:val="009341FA"/>
    <w:rsid w:val="009564BC"/>
    <w:rsid w:val="0096636C"/>
    <w:rsid w:val="0096694B"/>
    <w:rsid w:val="009842A4"/>
    <w:rsid w:val="00984B87"/>
    <w:rsid w:val="00993409"/>
    <w:rsid w:val="009962AA"/>
    <w:rsid w:val="0099633A"/>
    <w:rsid w:val="009A6BE1"/>
    <w:rsid w:val="009B38E1"/>
    <w:rsid w:val="009C61BE"/>
    <w:rsid w:val="009D57B5"/>
    <w:rsid w:val="009E0D5F"/>
    <w:rsid w:val="009E33DE"/>
    <w:rsid w:val="009E534A"/>
    <w:rsid w:val="009E6D8D"/>
    <w:rsid w:val="009E78F8"/>
    <w:rsid w:val="00A02986"/>
    <w:rsid w:val="00A03C83"/>
    <w:rsid w:val="00A04FD6"/>
    <w:rsid w:val="00A05BE1"/>
    <w:rsid w:val="00A179CE"/>
    <w:rsid w:val="00A21BA1"/>
    <w:rsid w:val="00A32C04"/>
    <w:rsid w:val="00A34522"/>
    <w:rsid w:val="00A3734D"/>
    <w:rsid w:val="00A4047E"/>
    <w:rsid w:val="00A4175F"/>
    <w:rsid w:val="00A43CEB"/>
    <w:rsid w:val="00A47FF4"/>
    <w:rsid w:val="00A56C71"/>
    <w:rsid w:val="00A70C87"/>
    <w:rsid w:val="00A71695"/>
    <w:rsid w:val="00A77CC5"/>
    <w:rsid w:val="00A80CF3"/>
    <w:rsid w:val="00A93D87"/>
    <w:rsid w:val="00AA1FE0"/>
    <w:rsid w:val="00AB1F35"/>
    <w:rsid w:val="00AB3ED8"/>
    <w:rsid w:val="00AB4561"/>
    <w:rsid w:val="00AB67D2"/>
    <w:rsid w:val="00AB7C51"/>
    <w:rsid w:val="00AC431B"/>
    <w:rsid w:val="00AC7059"/>
    <w:rsid w:val="00AD219C"/>
    <w:rsid w:val="00AD29DB"/>
    <w:rsid w:val="00AF5AB9"/>
    <w:rsid w:val="00B3042B"/>
    <w:rsid w:val="00B30EDE"/>
    <w:rsid w:val="00B31DCD"/>
    <w:rsid w:val="00B346EB"/>
    <w:rsid w:val="00B35F5C"/>
    <w:rsid w:val="00B47781"/>
    <w:rsid w:val="00B50829"/>
    <w:rsid w:val="00B53449"/>
    <w:rsid w:val="00B5457D"/>
    <w:rsid w:val="00B62389"/>
    <w:rsid w:val="00B63D06"/>
    <w:rsid w:val="00B73279"/>
    <w:rsid w:val="00B740B9"/>
    <w:rsid w:val="00B86BF0"/>
    <w:rsid w:val="00B9131A"/>
    <w:rsid w:val="00B91E7B"/>
    <w:rsid w:val="00BB24EA"/>
    <w:rsid w:val="00BC2566"/>
    <w:rsid w:val="00BD0DA2"/>
    <w:rsid w:val="00BD6D3F"/>
    <w:rsid w:val="00BE7E5D"/>
    <w:rsid w:val="00BF2FEA"/>
    <w:rsid w:val="00BF65DB"/>
    <w:rsid w:val="00C0444F"/>
    <w:rsid w:val="00C1549D"/>
    <w:rsid w:val="00C25404"/>
    <w:rsid w:val="00C34EE3"/>
    <w:rsid w:val="00C37F23"/>
    <w:rsid w:val="00C43B39"/>
    <w:rsid w:val="00C53D6E"/>
    <w:rsid w:val="00C54CF9"/>
    <w:rsid w:val="00C649BE"/>
    <w:rsid w:val="00C70648"/>
    <w:rsid w:val="00C82E28"/>
    <w:rsid w:val="00C83D8D"/>
    <w:rsid w:val="00C94B5F"/>
    <w:rsid w:val="00CA7202"/>
    <w:rsid w:val="00CC039E"/>
    <w:rsid w:val="00CC0FBA"/>
    <w:rsid w:val="00CC2F4F"/>
    <w:rsid w:val="00CD0BAB"/>
    <w:rsid w:val="00CD218D"/>
    <w:rsid w:val="00CD3304"/>
    <w:rsid w:val="00CD590E"/>
    <w:rsid w:val="00CE10B3"/>
    <w:rsid w:val="00CE5F14"/>
    <w:rsid w:val="00D00307"/>
    <w:rsid w:val="00D0060A"/>
    <w:rsid w:val="00D10969"/>
    <w:rsid w:val="00D11859"/>
    <w:rsid w:val="00D166F1"/>
    <w:rsid w:val="00D17466"/>
    <w:rsid w:val="00D21D2A"/>
    <w:rsid w:val="00D23F0A"/>
    <w:rsid w:val="00D24093"/>
    <w:rsid w:val="00D24162"/>
    <w:rsid w:val="00D243B2"/>
    <w:rsid w:val="00D25D65"/>
    <w:rsid w:val="00D308AD"/>
    <w:rsid w:val="00D41B52"/>
    <w:rsid w:val="00D4443D"/>
    <w:rsid w:val="00D500E2"/>
    <w:rsid w:val="00D54920"/>
    <w:rsid w:val="00D62D6E"/>
    <w:rsid w:val="00D71B7F"/>
    <w:rsid w:val="00D735FB"/>
    <w:rsid w:val="00D83AE2"/>
    <w:rsid w:val="00D84729"/>
    <w:rsid w:val="00D864DB"/>
    <w:rsid w:val="00D91157"/>
    <w:rsid w:val="00D9133B"/>
    <w:rsid w:val="00D9205B"/>
    <w:rsid w:val="00D93544"/>
    <w:rsid w:val="00DA6519"/>
    <w:rsid w:val="00DA7B27"/>
    <w:rsid w:val="00DB4F8B"/>
    <w:rsid w:val="00DB54E7"/>
    <w:rsid w:val="00DB57BB"/>
    <w:rsid w:val="00DD4914"/>
    <w:rsid w:val="00DF113A"/>
    <w:rsid w:val="00DF18E7"/>
    <w:rsid w:val="00E03344"/>
    <w:rsid w:val="00E11518"/>
    <w:rsid w:val="00E13321"/>
    <w:rsid w:val="00E23628"/>
    <w:rsid w:val="00E2662F"/>
    <w:rsid w:val="00E36EA8"/>
    <w:rsid w:val="00E3713A"/>
    <w:rsid w:val="00E40EAD"/>
    <w:rsid w:val="00E4137A"/>
    <w:rsid w:val="00E45CBF"/>
    <w:rsid w:val="00E46115"/>
    <w:rsid w:val="00E5695C"/>
    <w:rsid w:val="00E61C6D"/>
    <w:rsid w:val="00E666C0"/>
    <w:rsid w:val="00E81967"/>
    <w:rsid w:val="00E827A4"/>
    <w:rsid w:val="00E95320"/>
    <w:rsid w:val="00EA7ED3"/>
    <w:rsid w:val="00EB09AD"/>
    <w:rsid w:val="00EB39BC"/>
    <w:rsid w:val="00EC0B7F"/>
    <w:rsid w:val="00EC32E9"/>
    <w:rsid w:val="00EC62FE"/>
    <w:rsid w:val="00ED5AF6"/>
    <w:rsid w:val="00EE16C0"/>
    <w:rsid w:val="00EE2CEB"/>
    <w:rsid w:val="00EF10D0"/>
    <w:rsid w:val="00F01910"/>
    <w:rsid w:val="00F046DA"/>
    <w:rsid w:val="00F0488D"/>
    <w:rsid w:val="00F1280C"/>
    <w:rsid w:val="00F14DAA"/>
    <w:rsid w:val="00F1552B"/>
    <w:rsid w:val="00F17E7A"/>
    <w:rsid w:val="00F2245A"/>
    <w:rsid w:val="00F240C7"/>
    <w:rsid w:val="00F25867"/>
    <w:rsid w:val="00F309C7"/>
    <w:rsid w:val="00F33445"/>
    <w:rsid w:val="00F35ECE"/>
    <w:rsid w:val="00F4455B"/>
    <w:rsid w:val="00F53966"/>
    <w:rsid w:val="00F5580C"/>
    <w:rsid w:val="00F6257F"/>
    <w:rsid w:val="00F67816"/>
    <w:rsid w:val="00F72170"/>
    <w:rsid w:val="00F75FB5"/>
    <w:rsid w:val="00F96A83"/>
    <w:rsid w:val="00FA64C1"/>
    <w:rsid w:val="00FB2EFC"/>
    <w:rsid w:val="00FB441E"/>
    <w:rsid w:val="00FB68DD"/>
    <w:rsid w:val="00FB7A98"/>
    <w:rsid w:val="00FC0616"/>
    <w:rsid w:val="00FC525A"/>
    <w:rsid w:val="00FD2195"/>
    <w:rsid w:val="00FD5CCB"/>
    <w:rsid w:val="00FD6386"/>
    <w:rsid w:val="00FE0683"/>
    <w:rsid w:val="00FE0EA5"/>
    <w:rsid w:val="00FE1CC9"/>
    <w:rsid w:val="00FE44FD"/>
    <w:rsid w:val="00FE50CE"/>
    <w:rsid w:val="00FE6DC3"/>
    <w:rsid w:val="00FF18C7"/>
    <w:rsid w:val="00FF1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595567E"/>
  <w15:docId w15:val="{794CEDDD-1981-4985-B552-9F2AC341F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F5580C"/>
    <w:rPr>
      <w:rFonts w:ascii="Arial" w:hAnsi="Arial"/>
      <w:sz w:val="24"/>
    </w:rPr>
  </w:style>
  <w:style w:type="paragraph" w:styleId="Kop1">
    <w:name w:val="heading 1"/>
    <w:basedOn w:val="Standaard"/>
    <w:next w:val="Standaard"/>
    <w:qFormat/>
    <w:rsid w:val="006C2878"/>
    <w:pPr>
      <w:keepNext/>
      <w:outlineLvl w:val="0"/>
    </w:pPr>
    <w:rPr>
      <w:sz w:val="28"/>
    </w:rPr>
  </w:style>
  <w:style w:type="paragraph" w:styleId="Kop2">
    <w:name w:val="heading 2"/>
    <w:basedOn w:val="Standaard"/>
    <w:next w:val="Standaard"/>
    <w:qFormat/>
    <w:rsid w:val="006C2878"/>
    <w:pPr>
      <w:keepNext/>
      <w:jc w:val="center"/>
      <w:outlineLvl w:val="1"/>
    </w:pPr>
    <w:rPr>
      <w:sz w:val="40"/>
    </w:rPr>
  </w:style>
  <w:style w:type="paragraph" w:styleId="Kop3">
    <w:name w:val="heading 3"/>
    <w:basedOn w:val="Standaard"/>
    <w:next w:val="Standaard"/>
    <w:qFormat/>
    <w:rsid w:val="006C2878"/>
    <w:pPr>
      <w:keepNext/>
      <w:jc w:val="center"/>
      <w:outlineLvl w:val="2"/>
    </w:pPr>
    <w:rPr>
      <w:sz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rsid w:val="006C2878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link w:val="VoettekstChar"/>
    <w:uiPriority w:val="99"/>
    <w:rsid w:val="006C2878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  <w:rsid w:val="006C2878"/>
  </w:style>
  <w:style w:type="paragraph" w:styleId="Voetnoottekst">
    <w:name w:val="footnote text"/>
    <w:basedOn w:val="Standaard"/>
    <w:semiHidden/>
    <w:rsid w:val="006C2878"/>
  </w:style>
  <w:style w:type="character" w:styleId="Voetnootmarkering">
    <w:name w:val="footnote reference"/>
    <w:semiHidden/>
    <w:rsid w:val="006C2878"/>
    <w:rPr>
      <w:vertAlign w:val="superscript"/>
    </w:rPr>
  </w:style>
  <w:style w:type="paragraph" w:customStyle="1" w:styleId="Vraag">
    <w:name w:val="Vraag"/>
    <w:basedOn w:val="Standaard"/>
    <w:qFormat/>
    <w:rsid w:val="00D0060A"/>
    <w:pPr>
      <w:numPr>
        <w:numId w:val="2"/>
      </w:numPr>
      <w:spacing w:before="120" w:after="120" w:line="360" w:lineRule="auto"/>
      <w:ind w:left="714" w:hanging="357"/>
    </w:pPr>
    <w:rPr>
      <w:b/>
    </w:rPr>
  </w:style>
  <w:style w:type="paragraph" w:styleId="Ballontekst">
    <w:name w:val="Balloon Text"/>
    <w:basedOn w:val="Standaard"/>
    <w:link w:val="BallontekstChar"/>
    <w:rsid w:val="00F5580C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rsid w:val="00F5580C"/>
    <w:rPr>
      <w:rFonts w:ascii="Tahoma" w:hAnsi="Tahoma" w:cs="Tahoma"/>
      <w:sz w:val="16"/>
      <w:szCs w:val="16"/>
    </w:rPr>
  </w:style>
  <w:style w:type="paragraph" w:customStyle="1" w:styleId="Standaardtekst">
    <w:name w:val="Standaardtekst"/>
    <w:basedOn w:val="Standaard"/>
    <w:qFormat/>
    <w:rsid w:val="00D0060A"/>
    <w:pPr>
      <w:spacing w:before="120" w:after="120" w:line="360" w:lineRule="auto"/>
    </w:pPr>
  </w:style>
  <w:style w:type="paragraph" w:customStyle="1" w:styleId="Lijntjes">
    <w:name w:val="Lijntjes"/>
    <w:basedOn w:val="Standaardtekst"/>
    <w:qFormat/>
    <w:rsid w:val="00D0060A"/>
    <w:pPr>
      <w:tabs>
        <w:tab w:val="left" w:leader="underscore" w:pos="9639"/>
      </w:tabs>
    </w:pPr>
  </w:style>
  <w:style w:type="paragraph" w:customStyle="1" w:styleId="Reserve">
    <w:name w:val="Reserve"/>
    <w:basedOn w:val="Standaardtekst"/>
    <w:rsid w:val="00107A6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right" w:pos="9072"/>
      </w:tabs>
    </w:pPr>
  </w:style>
  <w:style w:type="paragraph" w:customStyle="1" w:styleId="Punten">
    <w:name w:val="Punten"/>
    <w:basedOn w:val="Reserve"/>
    <w:rsid w:val="008A31B7"/>
    <w:pPr>
      <w:pBdr>
        <w:right w:val="single" w:sz="4" w:space="0" w:color="auto"/>
      </w:pBdr>
      <w:spacing w:line="240" w:lineRule="auto"/>
      <w:ind w:left="8511" w:right="391"/>
      <w:jc w:val="right"/>
    </w:pPr>
    <w:rPr>
      <w:b/>
      <w:bCs/>
      <w:sz w:val="28"/>
    </w:rPr>
  </w:style>
  <w:style w:type="character" w:customStyle="1" w:styleId="VoettekstChar">
    <w:name w:val="Voettekst Char"/>
    <w:basedOn w:val="Standaardalinea-lettertype"/>
    <w:link w:val="Voettekst"/>
    <w:uiPriority w:val="99"/>
    <w:rsid w:val="007B38FB"/>
    <w:rPr>
      <w:rFonts w:ascii="Arial" w:hAnsi="Arial"/>
      <w:sz w:val="24"/>
    </w:rPr>
  </w:style>
  <w:style w:type="table" w:styleId="Tabelraster">
    <w:name w:val="Table Grid"/>
    <w:basedOn w:val="Standaardtabel"/>
    <w:uiPriority w:val="59"/>
    <w:rsid w:val="008F1D8A"/>
    <w:rPr>
      <w:rFonts w:asciiTheme="minorHAnsi" w:eastAsiaTheme="minorHAnsi" w:hAnsiTheme="minorHAnsi" w:cstheme="minorBidi"/>
      <w:sz w:val="22"/>
      <w:szCs w:val="22"/>
      <w:lang w:val="nl-BE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jstalinea">
    <w:name w:val="List Paragraph"/>
    <w:basedOn w:val="Standaard"/>
    <w:uiPriority w:val="34"/>
    <w:qFormat/>
    <w:rsid w:val="00F53966"/>
    <w:pPr>
      <w:spacing w:after="200" w:line="360" w:lineRule="auto"/>
      <w:ind w:left="720"/>
      <w:contextualSpacing/>
    </w:pPr>
    <w:rPr>
      <w:rFonts w:ascii="Verdana" w:eastAsiaTheme="minorHAnsi" w:hAnsi="Verdana" w:cstheme="minorBidi"/>
      <w:sz w:val="22"/>
      <w:szCs w:val="22"/>
      <w:lang w:val="nl-BE" w:eastAsia="en-US"/>
    </w:rPr>
  </w:style>
  <w:style w:type="paragraph" w:styleId="Plattetekst">
    <w:name w:val="Body Text"/>
    <w:basedOn w:val="Standaard"/>
    <w:link w:val="PlattetekstChar"/>
    <w:rsid w:val="00D00307"/>
    <w:rPr>
      <w:rFonts w:ascii="Times New Roman" w:hAnsi="Times New Roman"/>
    </w:rPr>
  </w:style>
  <w:style w:type="character" w:customStyle="1" w:styleId="PlattetekstChar">
    <w:name w:val="Platte tekst Char"/>
    <w:basedOn w:val="Standaardalinea-lettertype"/>
    <w:link w:val="Plattetekst"/>
    <w:rsid w:val="00D0030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2.vsdx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GTI19\Local%20Settings\Temporary%20Internet%20Files\Nieuwe%20hoofding.dot%5e%5e%5e%5e%5e.dot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Nieuwe hoofding.dot^^^^^.dot</Template>
  <TotalTime>375</TotalTime>
  <Pages>3</Pages>
  <Words>96</Words>
  <Characters>532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Rik Van Buynder</Company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Gemeente Beveren</dc:creator>
  <cp:keywords/>
  <dc:description/>
  <cp:lastModifiedBy>Wout Vandevelde</cp:lastModifiedBy>
  <cp:revision>227</cp:revision>
  <cp:lastPrinted>2016-03-16T12:33:00Z</cp:lastPrinted>
  <dcterms:created xsi:type="dcterms:W3CDTF">2015-09-13T15:29:00Z</dcterms:created>
  <dcterms:modified xsi:type="dcterms:W3CDTF">2024-11-28T13:25:00Z</dcterms:modified>
</cp:coreProperties>
</file>